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227" w:rsidRPr="00EC5F10" w:rsidRDefault="00B91227" w:rsidP="00CE7008">
      <w:pPr>
        <w:jc w:val="center"/>
        <w:rPr>
          <w:rFonts w:ascii="맑은 고딕" w:eastAsia="맑은 고딕" w:hAnsi="맑은 고딕" w:cs="바탕"/>
          <w:b/>
          <w:sz w:val="44"/>
          <w:lang w:eastAsia="ko-KR"/>
        </w:rPr>
      </w:pPr>
      <w:r w:rsidRPr="00EC5F10">
        <w:rPr>
          <w:rFonts w:ascii="맑은 고딕" w:eastAsia="맑은 고딕" w:hAnsi="맑은 고딕" w:cs="바탕" w:hint="eastAsia"/>
          <w:b/>
          <w:sz w:val="44"/>
          <w:lang w:eastAsia="ko-KR"/>
        </w:rPr>
        <w:t>질병</w:t>
      </w:r>
      <w:r w:rsidRPr="00EC5F10">
        <w:rPr>
          <w:rFonts w:ascii="맑은 고딕" w:eastAsia="맑은 고딕" w:hAnsi="맑은 고딕" w:cs="바탕"/>
          <w:b/>
          <w:sz w:val="44"/>
          <w:lang w:eastAsia="ko-KR"/>
        </w:rPr>
        <w:t xml:space="preserve"> </w:t>
      </w:r>
      <w:r w:rsidRPr="00EC5F10">
        <w:rPr>
          <w:rFonts w:ascii="맑은 고딕" w:eastAsia="맑은 고딕" w:hAnsi="맑은 고딕" w:cs="바탕" w:hint="eastAsia"/>
          <w:b/>
          <w:sz w:val="44"/>
          <w:lang w:eastAsia="ko-KR"/>
        </w:rPr>
        <w:t>진단</w:t>
      </w:r>
      <w:r w:rsidRPr="00EC5F10">
        <w:rPr>
          <w:rFonts w:ascii="맑은 고딕" w:eastAsia="맑은 고딕" w:hAnsi="맑은 고딕" w:cs="바탕"/>
          <w:b/>
          <w:sz w:val="44"/>
          <w:lang w:eastAsia="ko-KR"/>
        </w:rPr>
        <w:t xml:space="preserve"> </w:t>
      </w:r>
      <w:r w:rsidRPr="00EC5F10">
        <w:rPr>
          <w:rFonts w:ascii="맑은 고딕" w:eastAsia="맑은 고딕" w:hAnsi="맑은 고딕" w:cs="바탕" w:hint="eastAsia"/>
          <w:b/>
          <w:sz w:val="44"/>
          <w:lang w:eastAsia="ko-KR"/>
        </w:rPr>
        <w:t>결과</w:t>
      </w:r>
      <w:r w:rsidRPr="00EC5F10">
        <w:rPr>
          <w:rFonts w:ascii="맑은 고딕" w:eastAsia="맑은 고딕" w:hAnsi="맑은 고딕" w:cs="바탕"/>
          <w:b/>
          <w:sz w:val="44"/>
          <w:lang w:eastAsia="ko-KR"/>
        </w:rPr>
        <w:t xml:space="preserve"> </w:t>
      </w:r>
      <w:r w:rsidRPr="00EC5F10">
        <w:rPr>
          <w:rFonts w:ascii="맑은 고딕" w:eastAsia="맑은 고딕" w:hAnsi="맑은 고딕" w:cs="바탕" w:hint="eastAsia"/>
          <w:b/>
          <w:sz w:val="44"/>
          <w:lang w:eastAsia="ko-KR"/>
        </w:rPr>
        <w:t>통보서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94"/>
        <w:gridCol w:w="689"/>
        <w:gridCol w:w="703"/>
        <w:gridCol w:w="1717"/>
        <w:gridCol w:w="1281"/>
        <w:gridCol w:w="695"/>
        <w:gridCol w:w="374"/>
        <w:gridCol w:w="2753"/>
      </w:tblGrid>
      <w:tr w:rsidR="00E94D8E" w:rsidRPr="004B7FB5" w:rsidTr="004049B5">
        <w:trPr>
          <w:trHeight w:val="64"/>
        </w:trPr>
        <w:tc>
          <w:tcPr>
            <w:tcW w:w="2083" w:type="dxa"/>
            <w:gridSpan w:val="2"/>
          </w:tcPr>
          <w:p w:rsidR="00B91227" w:rsidRPr="00EC5F10" w:rsidRDefault="00B91227" w:rsidP="004B7FB5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수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      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신</w:t>
            </w:r>
          </w:p>
        </w:tc>
        <w:tc>
          <w:tcPr>
            <w:tcW w:w="2420" w:type="dxa"/>
            <w:gridSpan w:val="2"/>
          </w:tcPr>
          <w:p w:rsidR="00B91227" w:rsidRPr="004535FB" w:rsidRDefault="00AD7506" w:rsidP="00616B26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proofErr w:type="spellStart"/>
            <w:r w:rsidRPr="004535FB">
              <w:rPr>
                <w:rFonts w:ascii="맑은 고딕" w:eastAsia="맑은 고딕" w:hAnsi="맑은 고딕" w:cs="바탕" w:hint="eastAsia"/>
                <w:lang w:eastAsia="ko-KR"/>
              </w:rPr>
              <w:t>네오딘</w:t>
            </w:r>
            <w:proofErr w:type="spellEnd"/>
          </w:p>
        </w:tc>
        <w:tc>
          <w:tcPr>
            <w:tcW w:w="1976" w:type="dxa"/>
            <w:gridSpan w:val="2"/>
          </w:tcPr>
          <w:p w:rsidR="00B91227" w:rsidRPr="00EC5F10" w:rsidRDefault="00B91227" w:rsidP="00616B26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의뢰번호</w:t>
            </w:r>
          </w:p>
        </w:tc>
        <w:tc>
          <w:tcPr>
            <w:tcW w:w="3127" w:type="dxa"/>
            <w:gridSpan w:val="2"/>
          </w:tcPr>
          <w:p w:rsidR="00B91227" w:rsidRPr="00EC5F10" w:rsidRDefault="00B91227" w:rsidP="00616B26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</w:p>
        </w:tc>
      </w:tr>
      <w:tr w:rsidR="00E94D8E" w:rsidRPr="004B7FB5" w:rsidTr="004049B5">
        <w:trPr>
          <w:trHeight w:val="64"/>
        </w:trPr>
        <w:tc>
          <w:tcPr>
            <w:tcW w:w="2083" w:type="dxa"/>
            <w:gridSpan w:val="2"/>
          </w:tcPr>
          <w:p w:rsidR="00B91227" w:rsidRPr="00EC5F10" w:rsidRDefault="00B91227" w:rsidP="004B7FB5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의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  </w:t>
            </w:r>
            <w:proofErr w:type="spellStart"/>
            <w:proofErr w:type="gramStart"/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뢰</w:t>
            </w:r>
            <w:proofErr w:type="spellEnd"/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일</w:t>
            </w:r>
            <w:proofErr w:type="gramEnd"/>
          </w:p>
        </w:tc>
        <w:tc>
          <w:tcPr>
            <w:tcW w:w="2420" w:type="dxa"/>
            <w:gridSpan w:val="2"/>
          </w:tcPr>
          <w:p w:rsidR="00B91227" w:rsidRPr="00EC5F10" w:rsidRDefault="006674E7" w:rsidP="00616B26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lang w:eastAsia="ko-KR"/>
              </w:rPr>
              <w:t>1</w:t>
            </w:r>
            <w:r w:rsidR="00A60A39">
              <w:rPr>
                <w:rFonts w:ascii="맑은 고딕" w:eastAsia="맑은 고딕" w:hAnsi="맑은 고딕" w:cs="바탕" w:hint="eastAsia"/>
                <w:lang w:eastAsia="ko-KR"/>
              </w:rPr>
              <w:t>4/12</w:t>
            </w:r>
            <w:r w:rsidR="00E07FBD">
              <w:rPr>
                <w:rFonts w:ascii="맑은 고딕" w:eastAsia="맑은 고딕" w:hAnsi="맑은 고딕" w:cs="바탕" w:hint="eastAsia"/>
                <w:lang w:eastAsia="ko-KR"/>
              </w:rPr>
              <w:t>/</w:t>
            </w:r>
            <w:r w:rsidR="00A60A39">
              <w:rPr>
                <w:rFonts w:ascii="맑은 고딕" w:eastAsia="맑은 고딕" w:hAnsi="맑은 고딕" w:cs="바탕" w:hint="eastAsia"/>
                <w:lang w:eastAsia="ko-KR"/>
              </w:rPr>
              <w:t>0</w:t>
            </w:r>
            <w:r w:rsidR="00A96C02">
              <w:rPr>
                <w:rFonts w:ascii="맑은 고딕" w:eastAsia="맑은 고딕" w:hAnsi="맑은 고딕" w:cs="바탕" w:hint="eastAsia"/>
                <w:lang w:eastAsia="ko-KR"/>
              </w:rPr>
              <w:t>2</w:t>
            </w:r>
          </w:p>
        </w:tc>
        <w:tc>
          <w:tcPr>
            <w:tcW w:w="1976" w:type="dxa"/>
            <w:gridSpan w:val="2"/>
          </w:tcPr>
          <w:p w:rsidR="00B91227" w:rsidRPr="00EC5F10" w:rsidRDefault="00B91227" w:rsidP="00616B26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통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 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보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 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일</w:t>
            </w:r>
          </w:p>
        </w:tc>
        <w:tc>
          <w:tcPr>
            <w:tcW w:w="3127" w:type="dxa"/>
            <w:gridSpan w:val="2"/>
          </w:tcPr>
          <w:p w:rsidR="00B91227" w:rsidRPr="00EC5F10" w:rsidRDefault="00DA095F" w:rsidP="00616B26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lang w:eastAsia="ko-KR"/>
              </w:rPr>
              <w:t>1</w:t>
            </w:r>
            <w:r w:rsidR="00A60A39">
              <w:rPr>
                <w:rFonts w:ascii="맑은 고딕" w:eastAsia="맑은 고딕" w:hAnsi="맑은 고딕" w:cs="바탕" w:hint="eastAsia"/>
                <w:lang w:eastAsia="ko-KR"/>
              </w:rPr>
              <w:t>4/12</w:t>
            </w:r>
            <w:r w:rsidR="00E94D8E">
              <w:rPr>
                <w:rFonts w:ascii="맑은 고딕" w:eastAsia="맑은 고딕" w:hAnsi="맑은 고딕" w:cs="바탕" w:hint="eastAsia"/>
                <w:lang w:eastAsia="ko-KR"/>
              </w:rPr>
              <w:t>/</w:t>
            </w:r>
            <w:r w:rsidR="00A60A39">
              <w:rPr>
                <w:rFonts w:ascii="맑은 고딕" w:eastAsia="맑은 고딕" w:hAnsi="맑은 고딕" w:cs="바탕" w:hint="eastAsia"/>
                <w:lang w:eastAsia="ko-KR"/>
              </w:rPr>
              <w:t>0</w:t>
            </w:r>
            <w:r w:rsidR="00A96C02">
              <w:rPr>
                <w:rFonts w:ascii="맑은 고딕" w:eastAsia="맑은 고딕" w:hAnsi="맑은 고딕" w:cs="바탕" w:hint="eastAsia"/>
                <w:lang w:eastAsia="ko-KR"/>
              </w:rPr>
              <w:t>3</w:t>
            </w:r>
          </w:p>
        </w:tc>
      </w:tr>
      <w:tr w:rsidR="00E94D8E" w:rsidRPr="004B7FB5" w:rsidTr="001F489D">
        <w:trPr>
          <w:trHeight w:val="64"/>
        </w:trPr>
        <w:tc>
          <w:tcPr>
            <w:tcW w:w="2083" w:type="dxa"/>
            <w:gridSpan w:val="2"/>
          </w:tcPr>
          <w:p w:rsidR="00B91227" w:rsidRPr="00EC5F10" w:rsidRDefault="00B91227" w:rsidP="00616B26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의뢰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수의사</w:t>
            </w:r>
          </w:p>
        </w:tc>
        <w:tc>
          <w:tcPr>
            <w:tcW w:w="2420" w:type="dxa"/>
            <w:gridSpan w:val="2"/>
          </w:tcPr>
          <w:p w:rsidR="003B1675" w:rsidRPr="00EC5F10" w:rsidRDefault="00246F32" w:rsidP="00246F32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lang w:eastAsia="ko-KR"/>
              </w:rPr>
              <w:t>동탄</w:t>
            </w:r>
            <w:r w:rsidR="005C278C">
              <w:rPr>
                <w:rFonts w:ascii="맑은 고딕" w:eastAsia="맑은 고딕" w:hAnsi="맑은 고딕" w:cs="바탕" w:hint="eastAsia"/>
                <w:lang w:eastAsia="ko-KR"/>
              </w:rPr>
              <w:t>동물병원</w:t>
            </w:r>
            <w:proofErr w:type="spellEnd"/>
          </w:p>
        </w:tc>
        <w:tc>
          <w:tcPr>
            <w:tcW w:w="1976" w:type="dxa"/>
            <w:gridSpan w:val="2"/>
          </w:tcPr>
          <w:p w:rsidR="00B91227" w:rsidRPr="00EC5F10" w:rsidRDefault="00B91227" w:rsidP="00616B26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동물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(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품종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3127" w:type="dxa"/>
            <w:gridSpan w:val="2"/>
          </w:tcPr>
          <w:p w:rsidR="00B91227" w:rsidRPr="00EC5F10" w:rsidRDefault="00A60A39" w:rsidP="00616B26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lang w:eastAsia="ko-KR"/>
              </w:rPr>
              <w:t>개</w:t>
            </w:r>
            <w:r w:rsidR="000900FC">
              <w:rPr>
                <w:rFonts w:ascii="맑은 고딕" w:eastAsia="맑은 고딕" w:hAnsi="맑은 고딕" w:cs="바탕" w:hint="eastAsia"/>
                <w:lang w:eastAsia="ko-KR"/>
              </w:rPr>
              <w:t xml:space="preserve"> (</w:t>
            </w:r>
            <w:proofErr w:type="spellStart"/>
            <w:r w:rsidR="00246F32">
              <w:rPr>
                <w:rFonts w:ascii="맑은 고딕" w:eastAsia="맑은 고딕" w:hAnsi="맑은 고딕" w:cs="바탕" w:hint="eastAsia"/>
                <w:lang w:eastAsia="ko-KR"/>
              </w:rPr>
              <w:t>요크셔테리어</w:t>
            </w:r>
            <w:proofErr w:type="spellEnd"/>
            <w:r w:rsidR="000900FC">
              <w:rPr>
                <w:rFonts w:ascii="맑은 고딕" w:eastAsia="맑은 고딕" w:hAnsi="맑은 고딕" w:cs="바탕" w:hint="eastAsia"/>
                <w:lang w:eastAsia="ko-KR"/>
              </w:rPr>
              <w:t>)</w:t>
            </w:r>
          </w:p>
        </w:tc>
      </w:tr>
      <w:tr w:rsidR="00040BA3" w:rsidRPr="004B7FB5" w:rsidTr="004049B5">
        <w:trPr>
          <w:trHeight w:val="64"/>
        </w:trPr>
        <w:tc>
          <w:tcPr>
            <w:tcW w:w="1394" w:type="dxa"/>
          </w:tcPr>
          <w:p w:rsidR="00B91227" w:rsidRPr="00EC5F10" w:rsidRDefault="00B91227" w:rsidP="004B7FB5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proofErr w:type="spellStart"/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환축</w:t>
            </w:r>
            <w:proofErr w:type="spellEnd"/>
            <w:r w:rsidR="00151262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 xml:space="preserve"> </w:t>
            </w: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이름</w:t>
            </w:r>
          </w:p>
        </w:tc>
        <w:tc>
          <w:tcPr>
            <w:tcW w:w="1392" w:type="dxa"/>
            <w:gridSpan w:val="2"/>
          </w:tcPr>
          <w:p w:rsidR="00B91227" w:rsidRPr="00EC5F10" w:rsidRDefault="00246F32" w:rsidP="00756863">
            <w:pPr>
              <w:tabs>
                <w:tab w:val="left" w:pos="345"/>
                <w:tab w:val="center" w:pos="601"/>
              </w:tabs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lang w:eastAsia="ko-KR"/>
              </w:rPr>
              <w:t>짱아</w:t>
            </w:r>
            <w:proofErr w:type="spellEnd"/>
          </w:p>
        </w:tc>
        <w:tc>
          <w:tcPr>
            <w:tcW w:w="1717" w:type="dxa"/>
          </w:tcPr>
          <w:p w:rsidR="00B91227" w:rsidRPr="00EC5F10" w:rsidRDefault="00B91227" w:rsidP="004B7FB5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>sex</w:t>
            </w:r>
          </w:p>
        </w:tc>
        <w:tc>
          <w:tcPr>
            <w:tcW w:w="1281" w:type="dxa"/>
          </w:tcPr>
          <w:p w:rsidR="00B91227" w:rsidRPr="00EC5F10" w:rsidRDefault="00CC48D4" w:rsidP="007257C0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lang w:eastAsia="ko-KR"/>
              </w:rPr>
              <w:t xml:space="preserve">중성화 </w:t>
            </w:r>
            <w:r w:rsidR="00A96C02">
              <w:rPr>
                <w:rFonts w:ascii="맑은 고딕" w:eastAsia="맑은 고딕" w:hAnsi="맑은 고딕" w:cs="바탕" w:hint="eastAsia"/>
                <w:lang w:eastAsia="ko-KR"/>
              </w:rPr>
              <w:t>수</w:t>
            </w:r>
          </w:p>
        </w:tc>
        <w:tc>
          <w:tcPr>
            <w:tcW w:w="1069" w:type="dxa"/>
            <w:gridSpan w:val="2"/>
          </w:tcPr>
          <w:p w:rsidR="00B91227" w:rsidRPr="00EC5F10" w:rsidRDefault="00B91227" w:rsidP="00282935">
            <w:pPr>
              <w:spacing w:after="0"/>
              <w:jc w:val="center"/>
              <w:rPr>
                <w:rFonts w:ascii="맑은 고딕" w:eastAsia="맑은 고딕" w:hAnsi="맑은 고딕" w:cs="바탕"/>
                <w:b/>
                <w:lang w:eastAsia="ko-KR"/>
              </w:rPr>
            </w:pPr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연</w:t>
            </w:r>
            <w:r w:rsidRPr="00EC5F10">
              <w:rPr>
                <w:rFonts w:ascii="맑은 고딕" w:eastAsia="맑은 고딕" w:hAnsi="맑은 고딕" w:cs="바탕"/>
                <w:b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EC5F10">
              <w:rPr>
                <w:rFonts w:ascii="맑은 고딕" w:eastAsia="맑은 고딕" w:hAnsi="맑은 고딕" w:cs="바탕" w:hint="eastAsia"/>
                <w:b/>
                <w:sz w:val="22"/>
                <w:szCs w:val="22"/>
                <w:lang w:eastAsia="ko-KR"/>
              </w:rPr>
              <w:t>령</w:t>
            </w:r>
            <w:proofErr w:type="spellEnd"/>
          </w:p>
        </w:tc>
        <w:tc>
          <w:tcPr>
            <w:tcW w:w="2753" w:type="dxa"/>
          </w:tcPr>
          <w:p w:rsidR="00B91227" w:rsidRPr="00EC5F10" w:rsidRDefault="00246F32" w:rsidP="00BC4243">
            <w:pPr>
              <w:spacing w:after="0"/>
              <w:jc w:val="center"/>
              <w:rPr>
                <w:rFonts w:ascii="맑은 고딕" w:eastAsia="맑은 고딕" w:hAnsi="맑은 고딕" w:cs="바탕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lang w:eastAsia="ko-KR"/>
              </w:rPr>
              <w:t>13</w:t>
            </w:r>
            <w:r w:rsidR="009B2F30">
              <w:rPr>
                <w:rFonts w:ascii="맑은 고딕" w:eastAsia="맑은 고딕" w:hAnsi="맑은 고딕" w:cs="바탕" w:hint="eastAsia"/>
                <w:lang w:eastAsia="ko-KR"/>
              </w:rPr>
              <w:t>년령</w:t>
            </w:r>
          </w:p>
        </w:tc>
      </w:tr>
      <w:tr w:rsidR="00B91227" w:rsidRPr="004B7FB5" w:rsidTr="00BF26D8">
        <w:trPr>
          <w:trHeight w:val="74"/>
        </w:trPr>
        <w:tc>
          <w:tcPr>
            <w:tcW w:w="9606" w:type="dxa"/>
            <w:gridSpan w:val="8"/>
            <w:tcBorders>
              <w:left w:val="nil"/>
              <w:right w:val="nil"/>
            </w:tcBorders>
          </w:tcPr>
          <w:p w:rsidR="00B91227" w:rsidRPr="004B7FB5" w:rsidRDefault="00B91227" w:rsidP="004B7FB5">
            <w:pPr>
              <w:spacing w:after="0"/>
              <w:rPr>
                <w:rFonts w:ascii="맑은 고딕" w:eastAsia="맑은 고딕" w:hAnsi="맑은 고딕" w:cs="바탕"/>
                <w:sz w:val="16"/>
                <w:lang w:eastAsia="ko-KR"/>
              </w:rPr>
            </w:pPr>
          </w:p>
        </w:tc>
      </w:tr>
      <w:tr w:rsidR="00B91227" w:rsidRPr="006B5DF7" w:rsidTr="00BF26D8">
        <w:tc>
          <w:tcPr>
            <w:tcW w:w="9606" w:type="dxa"/>
            <w:gridSpan w:val="8"/>
          </w:tcPr>
          <w:p w:rsidR="004F1628" w:rsidRDefault="00B91227" w:rsidP="009F7097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 w:rsidRPr="00695F8A">
              <w:rPr>
                <w:rFonts w:ascii="맑은 고딕" w:eastAsia="맑은 고딕" w:hAnsi="맑은 고딕"/>
                <w:lang w:eastAsia="ko-KR"/>
              </w:rPr>
              <w:t>1.</w:t>
            </w:r>
            <w:r w:rsidR="005C278C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r w:rsidRPr="00695F8A">
              <w:rPr>
                <w:rFonts w:ascii="맑은 고딕" w:eastAsia="맑은 고딕" w:hAnsi="맑은 고딕"/>
                <w:lang w:eastAsia="ko-KR"/>
              </w:rPr>
              <w:t xml:space="preserve">Gross findings: </w:t>
            </w:r>
          </w:p>
          <w:p w:rsidR="00AD0D01" w:rsidRPr="00AD0D01" w:rsidRDefault="00A96C02" w:rsidP="00AD0D01">
            <w:pPr>
              <w:pStyle w:val="s0"/>
              <w:tabs>
                <w:tab w:val="left" w:pos="2400"/>
              </w:tabs>
              <w:jc w:val="both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    </w:t>
            </w:r>
            <w:r w:rsidR="00246F32">
              <w:rPr>
                <w:rFonts w:ascii="맑은 고딕" w:eastAsia="맑은 고딕" w:hAnsi="맑은 고딕" w:hint="eastAsia"/>
                <w:lang w:eastAsia="ko-KR"/>
              </w:rPr>
              <w:t xml:space="preserve">우측 </w:t>
            </w:r>
            <w:proofErr w:type="spellStart"/>
            <w:r w:rsidR="00246F32">
              <w:rPr>
                <w:rFonts w:ascii="맑은 고딕" w:eastAsia="맑은 고딕" w:hAnsi="맑은 고딕" w:hint="eastAsia"/>
                <w:lang w:eastAsia="ko-KR"/>
              </w:rPr>
              <w:t>하악</w:t>
            </w:r>
            <w:proofErr w:type="spellEnd"/>
            <w:r w:rsidR="00246F32">
              <w:rPr>
                <w:rFonts w:ascii="맑은 고딕" w:eastAsia="맑은 고딕" w:hAnsi="맑은 고딕" w:hint="eastAsia"/>
                <w:lang w:eastAsia="ko-KR"/>
              </w:rPr>
              <w:t xml:space="preserve"> gland, 2</w:t>
            </w:r>
            <w:r w:rsidR="00CC48D4">
              <w:rPr>
                <w:rFonts w:ascii="맑은 고딕" w:eastAsia="맑은 고딕" w:hAnsi="맑은 고딕" w:hint="eastAsia"/>
                <w:lang w:eastAsia="ko-KR"/>
              </w:rPr>
              <w:t xml:space="preserve"> cm</w:t>
            </w:r>
          </w:p>
          <w:p w:rsidR="005C278C" w:rsidRDefault="00246F32" w:rsidP="009F7097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    </w:t>
            </w: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병변이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발생한 </w:t>
            </w:r>
            <w:proofErr w:type="gramStart"/>
            <w:r>
              <w:rPr>
                <w:rFonts w:ascii="맑은 고딕" w:eastAsia="맑은 고딕" w:hAnsi="맑은 고딕" w:hint="eastAsia"/>
                <w:lang w:eastAsia="ko-KR"/>
              </w:rPr>
              <w:t>시기 :</w:t>
            </w:r>
            <w:proofErr w:type="gramEnd"/>
            <w:r>
              <w:rPr>
                <w:rFonts w:ascii="맑은 고딕" w:eastAsia="맑은 고딕" w:hAnsi="맑은 고딕" w:hint="eastAsia"/>
                <w:lang w:eastAsia="ko-KR"/>
              </w:rPr>
              <w:t xml:space="preserve"> 2014년 11월 25일경</w:t>
            </w:r>
          </w:p>
          <w:p w:rsidR="00246F32" w:rsidRDefault="00246F32" w:rsidP="009F7097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    </w:t>
            </w:r>
            <w:proofErr w:type="gramStart"/>
            <w:r>
              <w:rPr>
                <w:rFonts w:ascii="맑은 고딕" w:eastAsia="맑은 고딕" w:hAnsi="맑은 고딕" w:hint="eastAsia"/>
                <w:lang w:eastAsia="ko-KR"/>
              </w:rPr>
              <w:t>임상소견 :</w:t>
            </w:r>
            <w:proofErr w:type="gramEnd"/>
            <w:r>
              <w:rPr>
                <w:rFonts w:ascii="맑은 고딕" w:eastAsia="맑은 고딕" w:hAnsi="맑은 고딕" w:hint="eastAsia"/>
                <w:lang w:eastAsia="ko-KR"/>
              </w:rPr>
              <w:t xml:space="preserve"> 우측 </w:t>
            </w: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하악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종대, </w:t>
            </w: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점액성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FNA 물질</w:t>
            </w:r>
          </w:p>
          <w:p w:rsidR="00246F32" w:rsidRPr="009B2F30" w:rsidRDefault="00246F32" w:rsidP="009F7097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</w:p>
          <w:p w:rsidR="00D11FE4" w:rsidRDefault="00D11FE4" w:rsidP="00D11FE4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 w:rsidRPr="00695F8A">
              <w:rPr>
                <w:rFonts w:ascii="맑은 고딕" w:eastAsia="맑은 고딕" w:hAnsi="맑은 고딕"/>
                <w:lang w:eastAsia="ko-KR"/>
              </w:rPr>
              <w:t>2. Microscopic findings</w:t>
            </w:r>
            <w:r w:rsidRPr="00695F8A">
              <w:rPr>
                <w:rFonts w:ascii="맑은 고딕" w:eastAsia="맑은 고딕" w:hAnsi="맑은 고딕" w:hint="eastAsia"/>
                <w:lang w:eastAsia="ko-KR"/>
              </w:rPr>
              <w:t>:</w:t>
            </w:r>
          </w:p>
          <w:p w:rsidR="00717BE6" w:rsidRDefault="00246F32" w:rsidP="00246F32">
            <w:pPr>
              <w:widowControl w:val="0"/>
              <w:autoSpaceDE w:val="0"/>
              <w:autoSpaceDN w:val="0"/>
              <w:adjustRightInd w:val="0"/>
              <w:spacing w:after="0"/>
              <w:ind w:firstLineChars="100" w:firstLine="240"/>
              <w:jc w:val="both"/>
              <w:rPr>
                <w:rFonts w:asciiTheme="majorHAnsi" w:eastAsiaTheme="majorHAnsi" w:hAnsiTheme="majorHAnsi" w:cs="굴림"/>
                <w:color w:val="000000"/>
                <w:lang w:eastAsia="ko-KR"/>
              </w:rPr>
            </w:pPr>
            <w:r w:rsidRPr="00FE7068">
              <w:rPr>
                <w:rFonts w:asciiTheme="minorHAnsi" w:eastAsiaTheme="minorHAnsi" w:hAnsiTheme="minorHAnsi" w:cs="굴림"/>
                <w:color w:val="000000"/>
                <w:lang w:eastAsia="ko-KR"/>
              </w:rPr>
              <w:t xml:space="preserve">세포 </w:t>
            </w:r>
            <w:proofErr w:type="spellStart"/>
            <w:r w:rsidRPr="00FE7068">
              <w:rPr>
                <w:rFonts w:asciiTheme="minorHAnsi" w:eastAsiaTheme="minorHAnsi" w:hAnsiTheme="minorHAnsi" w:cs="굴림"/>
                <w:color w:val="000000"/>
                <w:lang w:eastAsia="ko-KR"/>
              </w:rPr>
              <w:t>충실도는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중등도 이상이었습니다.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대부분의 관찰된 세포들은 개별적으로 또는 군집으로 탈락한 적혈구 직경의 2.5배 정도의 원형에서 난원형의 세포였습니다</w:t>
            </w:r>
            <w:r w:rsidR="001B0256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. 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세포질의 양은 중등도로, 핵 대 세포질 비율은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중등도였습니다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. 세포질은 공포가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가득찬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거품양상(foamy)으로 관찰되었습니다</w:t>
            </w:r>
            <w:r w:rsidR="007B64BE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.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핵의 크기는 적혈구 직경의 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>1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.5배 정도로, 비교적 균일한 양상이었습니다. 핵은 원형에서 난원형으로, 핵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염색질은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응축된 양상이었습니다. </w:t>
            </w:r>
            <w:r w:rsidR="00675F8E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또한 </w:t>
            </w:r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대식구가 다소 관찰되었습니다. 세포질에 공포가 </w:t>
            </w:r>
            <w:proofErr w:type="spellStart"/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가득찬</w:t>
            </w:r>
            <w:proofErr w:type="spellEnd"/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거품양상(foamy)으로 관찰되었으며, </w:t>
            </w:r>
            <w:proofErr w:type="spellStart"/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이핵세포</w:t>
            </w:r>
            <w:proofErr w:type="spellEnd"/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및 다핵세포가 관찰되었습니다.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호중구가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</w:t>
            </w:r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종종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</w:t>
            </w:r>
            <w:r w:rsidR="001E1255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관찰되었으며, 다수의 </w:t>
            </w:r>
            <w:proofErr w:type="spellStart"/>
            <w:r w:rsidR="001E1255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호중구는</w:t>
            </w:r>
            <w:proofErr w:type="spellEnd"/>
            <w:r w:rsidR="001E1255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파열되어 관찰되었습니다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.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배경에는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호염성의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</w:t>
            </w:r>
            <w:r w:rsidR="00285253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물질이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</w:t>
            </w:r>
            <w:r w:rsidR="001E1255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섬처럼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관찰되었습니다.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 xml:space="preserve"> </w:t>
            </w:r>
            <w:r w:rsidR="00024207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적혈구 개재는 중등도로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</w:t>
            </w:r>
            <w:r w:rsidR="00024207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관찰되었으며, 다수의 시야에서 적혈구는 일렬로 늘어선 양상으로 관찰되었습니다 (windrowing)</w:t>
            </w:r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.</w:t>
            </w:r>
            <w:r w:rsidR="00024207"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기타</w:t>
            </w:r>
            <w:r>
              <w:rPr>
                <w:rFonts w:asciiTheme="majorHAnsi" w:eastAsiaTheme="majorHAnsi" w:hAnsiTheme="majorHAnsi" w:cs="굴림"/>
                <w:color w:val="000000"/>
                <w:lang w:eastAsia="ko-KR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>감염체의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lang w:eastAsia="ko-KR"/>
              </w:rPr>
              <w:t xml:space="preserve"> 증거는 관찰되지 않았습니다</w:t>
            </w:r>
          </w:p>
          <w:p w:rsidR="00246F32" w:rsidRPr="006B5DF7" w:rsidRDefault="00246F32" w:rsidP="00246F32">
            <w:pPr>
              <w:widowControl w:val="0"/>
              <w:autoSpaceDE w:val="0"/>
              <w:autoSpaceDN w:val="0"/>
              <w:adjustRightInd w:val="0"/>
              <w:spacing w:after="0"/>
              <w:ind w:firstLineChars="100" w:firstLine="240"/>
              <w:jc w:val="both"/>
              <w:rPr>
                <w:rFonts w:asciiTheme="minorHAnsi" w:eastAsiaTheme="minorHAnsi" w:hAnsiTheme="minorHAnsi" w:cs="굴림"/>
                <w:color w:val="000000"/>
                <w:lang w:eastAsia="ko-KR"/>
              </w:rPr>
            </w:pPr>
          </w:p>
        </w:tc>
      </w:tr>
      <w:tr w:rsidR="00B91227" w:rsidRPr="004B7FB5" w:rsidTr="00BF26D8">
        <w:tc>
          <w:tcPr>
            <w:tcW w:w="9606" w:type="dxa"/>
            <w:gridSpan w:val="8"/>
            <w:tcBorders>
              <w:left w:val="nil"/>
              <w:right w:val="nil"/>
            </w:tcBorders>
          </w:tcPr>
          <w:p w:rsidR="00B91227" w:rsidRPr="007B1008" w:rsidRDefault="00B91227" w:rsidP="004B7FB5">
            <w:pPr>
              <w:spacing w:after="0"/>
              <w:rPr>
                <w:rFonts w:ascii="맑은 고딕" w:eastAsia="맑은 고딕" w:hAnsi="맑은 고딕" w:cs="바탕"/>
                <w:lang w:eastAsia="ko-KR"/>
              </w:rPr>
            </w:pPr>
          </w:p>
        </w:tc>
      </w:tr>
      <w:tr w:rsidR="00B91227" w:rsidRPr="00FC65FE" w:rsidTr="006A326F">
        <w:trPr>
          <w:trHeight w:val="841"/>
        </w:trPr>
        <w:tc>
          <w:tcPr>
            <w:tcW w:w="9606" w:type="dxa"/>
            <w:gridSpan w:val="8"/>
          </w:tcPr>
          <w:p w:rsidR="00D11FE4" w:rsidRPr="00695F8A" w:rsidRDefault="00D11FE4" w:rsidP="00D11FE4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 w:rsidRPr="00695F8A">
              <w:rPr>
                <w:rFonts w:ascii="맑은 고딕" w:eastAsia="맑은 고딕" w:hAnsi="맑은 고딕"/>
                <w:lang w:eastAsia="ko-KR"/>
              </w:rPr>
              <w:t>Diagnosis</w:t>
            </w:r>
          </w:p>
          <w:p w:rsidR="00D11FE4" w:rsidRDefault="00D11FE4" w:rsidP="00D11FE4">
            <w:pPr>
              <w:pStyle w:val="s0"/>
              <w:ind w:firstLineChars="100" w:firstLine="240"/>
              <w:jc w:val="both"/>
              <w:rPr>
                <w:rFonts w:ascii="맑은 고딕" w:eastAsia="맑은 고딕" w:hAnsi="맑은 고딕"/>
                <w:lang w:eastAsia="ko-KR"/>
              </w:rPr>
            </w:pPr>
            <w:r w:rsidRPr="00695F8A">
              <w:rPr>
                <w:rFonts w:ascii="맑은 고딕" w:eastAsia="맑은 고딕" w:hAnsi="맑은 고딕"/>
                <w:lang w:eastAsia="ko-KR"/>
              </w:rPr>
              <w:t xml:space="preserve">Morphologic </w:t>
            </w:r>
            <w:proofErr w:type="spellStart"/>
            <w:r w:rsidRPr="00695F8A">
              <w:rPr>
                <w:rFonts w:ascii="맑은 고딕" w:eastAsia="맑은 고딕" w:hAnsi="맑은 고딕"/>
                <w:lang w:eastAsia="ko-KR"/>
              </w:rPr>
              <w:t>Dx</w:t>
            </w:r>
            <w:proofErr w:type="spellEnd"/>
            <w:r w:rsidRPr="00695F8A">
              <w:rPr>
                <w:rFonts w:ascii="맑은 고딕" w:eastAsia="맑은 고딕" w:hAnsi="맑은 고딕"/>
                <w:lang w:eastAsia="ko-KR"/>
              </w:rPr>
              <w:t xml:space="preserve">: </w:t>
            </w:r>
            <w:r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</w:p>
          <w:p w:rsidR="00246F32" w:rsidRPr="00CC3186" w:rsidRDefault="00246F32" w:rsidP="00246F32">
            <w:pPr>
              <w:pStyle w:val="a8"/>
              <w:widowControl w:val="0"/>
              <w:autoSpaceDE w:val="0"/>
              <w:autoSpaceDN w:val="0"/>
              <w:adjustRightInd w:val="0"/>
              <w:spacing w:after="0"/>
              <w:ind w:leftChars="0" w:left="760"/>
              <w:rPr>
                <w:rFonts w:ascii="Arial" w:hAnsi="Arial" w:cs="Arial"/>
                <w:color w:val="000000"/>
                <w:sz w:val="28"/>
                <w:szCs w:val="28"/>
                <w:lang w:eastAsia="ko-KR"/>
              </w:rPr>
            </w:pPr>
            <w:r w:rsidRPr="00CC3C42">
              <w:rPr>
                <w:rFonts w:asciiTheme="minorHAnsi" w:eastAsiaTheme="minorHAnsi" w:hAnsiTheme="minorHAnsi" w:cs="Arial" w:hint="eastAsia"/>
                <w:color w:val="000000"/>
                <w:sz w:val="28"/>
                <w:szCs w:val="28"/>
                <w:lang w:eastAsia="ko-KR"/>
              </w:rPr>
              <w:t>Suspected to</w:t>
            </w:r>
            <w:r w:rsidR="006C29B0">
              <w:rPr>
                <w:rFonts w:asciiTheme="minorHAnsi" w:eastAsiaTheme="minorHAnsi" w:hAnsiTheme="minorHAnsi" w:cs="Arial" w:hint="eastAsia"/>
                <w:color w:val="000000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="006C29B0">
              <w:rPr>
                <w:rFonts w:asciiTheme="minorHAnsi" w:eastAsiaTheme="minorHAnsi" w:hAnsiTheme="minorHAnsi" w:cs="Arial" w:hint="eastAsia"/>
                <w:color w:val="000000"/>
                <w:sz w:val="28"/>
                <w:szCs w:val="28"/>
                <w:lang w:eastAsia="ko-KR"/>
              </w:rPr>
              <w:t>suppurative</w:t>
            </w:r>
            <w:proofErr w:type="spellEnd"/>
            <w:r w:rsidRPr="00CC3C42">
              <w:rPr>
                <w:rFonts w:asciiTheme="minorHAnsi" w:eastAsiaTheme="minorHAnsi" w:hAnsiTheme="minorHAnsi" w:cs="Arial"/>
                <w:color w:val="000000"/>
                <w:sz w:val="28"/>
                <w:szCs w:val="28"/>
                <w:lang w:eastAsia="ko-KR"/>
              </w:rPr>
              <w:t xml:space="preserve"> </w:t>
            </w:r>
            <w:proofErr w:type="spellStart"/>
            <w:r w:rsidRPr="00CC3C42">
              <w:rPr>
                <w:rFonts w:asciiTheme="minorHAnsi" w:eastAsiaTheme="minorHAnsi" w:hAnsiTheme="minorHAnsi" w:hint="eastAsia"/>
                <w:color w:val="000000"/>
                <w:sz w:val="28"/>
                <w:lang w:eastAsia="ko-KR"/>
              </w:rPr>
              <w:t>sialoadenitis</w:t>
            </w:r>
            <w:proofErr w:type="spellEnd"/>
            <w:r w:rsidRPr="00CC3C42">
              <w:rPr>
                <w:rFonts w:ascii="Arial" w:hAnsi="Arial" w:cs="Arial" w:hint="eastAsia"/>
                <w:color w:val="FF0000"/>
                <w:sz w:val="32"/>
                <w:szCs w:val="28"/>
                <w:lang w:eastAsia="ko-KR"/>
              </w:rPr>
              <w:t xml:space="preserve"> </w:t>
            </w:r>
            <w:r w:rsidRPr="00CC3186">
              <w:rPr>
                <w:rFonts w:ascii="Arial" w:hAnsi="Arial" w:cs="Arial" w:hint="eastAsia"/>
                <w:color w:val="FF0000"/>
                <w:sz w:val="28"/>
                <w:szCs w:val="28"/>
                <w:lang w:eastAsia="ko-KR"/>
              </w:rPr>
              <w:t>(See, comments)</w:t>
            </w:r>
          </w:p>
          <w:p w:rsidR="00246F32" w:rsidRPr="0072636C" w:rsidRDefault="00246F32" w:rsidP="00246F32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</w:p>
          <w:p w:rsidR="00246F32" w:rsidRPr="00BF11BB" w:rsidRDefault="00246F32" w:rsidP="00246F32">
            <w:pPr>
              <w:pStyle w:val="s0"/>
              <w:jc w:val="both"/>
              <w:rPr>
                <w:rFonts w:ascii="맑은 고딕" w:eastAsia="맑은 고딕" w:hAnsi="맑은 고딕"/>
                <w:lang w:eastAsia="ko-KR"/>
              </w:rPr>
            </w:pPr>
            <w:r w:rsidRPr="00695F8A">
              <w:rPr>
                <w:rFonts w:ascii="맑은 고딕" w:eastAsia="맑은 고딕" w:hAnsi="맑은 고딕"/>
                <w:lang w:eastAsia="ko-KR"/>
              </w:rPr>
              <w:t>Comments:</w:t>
            </w:r>
          </w:p>
          <w:p w:rsidR="00560643" w:rsidRDefault="00246F32" w:rsidP="00285253">
            <w:pPr>
              <w:spacing w:after="0"/>
              <w:ind w:firstLineChars="200" w:firstLine="400"/>
              <w:jc w:val="both"/>
              <w:rPr>
                <w:rFonts w:asciiTheme="minorHAnsi" w:eastAsiaTheme="minorHAnsi" w:hAnsiTheme="minorHAnsi" w:cs="굴림"/>
                <w:color w:val="000000"/>
                <w:sz w:val="20"/>
                <w:szCs w:val="20"/>
                <w:lang w:eastAsia="ko-KR"/>
              </w:rPr>
            </w:pPr>
            <w:r w:rsidRPr="004C25AE"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>흡인물의</w:t>
            </w:r>
            <w:r w:rsidRPr="004C25AE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세포학적 검사 결과,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공포를 가진 침샘상피세포</w:t>
            </w:r>
            <w:r w:rsidR="007B64BE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및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</w:t>
            </w:r>
            <w:r w:rsidR="007B64BE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대식세포와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다수의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호중구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,</w:t>
            </w:r>
            <w:r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그리고</w:t>
            </w:r>
            <w:r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호염성의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점액물질이 관찰된 소견을 종합하였을 때,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타액선염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소견으로 판단됩니다.</w:t>
            </w:r>
            <w:r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C83674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타액선염은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주로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lastRenderedPageBreak/>
              <w:t>침샘류</w:t>
            </w:r>
            <w:r w:rsidR="006C29B0"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>에</w:t>
            </w:r>
            <w:proofErr w:type="spellEnd"/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속발하여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발생하며,</w:t>
            </w:r>
            <w:r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감염으로 인한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타액선염은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드뭅니다.</w:t>
            </w:r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이차적인 원인으로는 외상 또는 주위 조직의 세균감염이 있습니다.</w:t>
            </w:r>
            <w:r>
              <w:rPr>
                <w:rFonts w:ascii="맑은 고딕" w:eastAsia="맑은 고딕" w:hAnsi="맑은 고딕" w:cs="Arial"/>
                <w:color w:val="00000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본 환자의 경우, </w:t>
            </w:r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무정형의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호염성</w:t>
            </w:r>
            <w:proofErr w:type="spellEnd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물질들이</w:t>
            </w:r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증가되어 관찰되므로 </w:t>
            </w:r>
            <w:proofErr w:type="spellStart"/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침샘류</w:t>
            </w:r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에</w:t>
            </w:r>
            <w:proofErr w:type="spellEnd"/>
            <w:r w:rsidR="006C29B0"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 xml:space="preserve"> 속발하여 </w:t>
            </w:r>
            <w:r>
              <w:rPr>
                <w:rFonts w:ascii="맑은 고딕" w:eastAsia="맑은 고딕" w:hAnsi="맑은 고딕" w:cs="Arial" w:hint="eastAsia"/>
                <w:color w:val="000000"/>
                <w:sz w:val="20"/>
                <w:szCs w:val="20"/>
                <w:lang w:eastAsia="ko-KR"/>
              </w:rPr>
              <w:t>발생하였을 가</w:t>
            </w:r>
            <w:r>
              <w:rPr>
                <w:rFonts w:asciiTheme="minorHAnsi" w:eastAsiaTheme="minorHAnsi" w:hAnsiTheme="minorHAnsi" w:cs="굴림" w:hint="eastAsia"/>
                <w:color w:val="000000"/>
                <w:sz w:val="20"/>
                <w:szCs w:val="20"/>
                <w:lang w:eastAsia="ko-KR"/>
              </w:rPr>
              <w:t xml:space="preserve">능성이 높다고 판단되나, 도말 표본의 세포학적 검사만으로 정확한 원인 감별은 어렵습니다. 환자의 병력과 임상증상, 신체검사, </w:t>
            </w:r>
            <w:proofErr w:type="spell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  <w:szCs w:val="20"/>
                <w:lang w:eastAsia="ko-KR"/>
              </w:rPr>
              <w:t>혈액학</w:t>
            </w:r>
            <w:proofErr w:type="spellEnd"/>
            <w:r>
              <w:rPr>
                <w:rFonts w:asciiTheme="minorHAnsi" w:eastAsiaTheme="minorHAnsi" w:hAnsiTheme="minorHAnsi" w:cs="굴림" w:hint="eastAsia"/>
                <w:color w:val="000000"/>
                <w:sz w:val="20"/>
                <w:szCs w:val="20"/>
                <w:lang w:eastAsia="ko-KR"/>
              </w:rPr>
              <w:t xml:space="preserve"> 및 혈청 화학 검사 결과 그리고 영상학적 검사 결과 등을 종합하여 접근하시길 바랍니다. 염증에 준하는 처치를 통한 </w:t>
            </w:r>
            <w:proofErr w:type="spell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  <w:szCs w:val="20"/>
                <w:lang w:eastAsia="ko-KR"/>
              </w:rPr>
              <w:t>종괴의</w:t>
            </w:r>
            <w:proofErr w:type="spellEnd"/>
            <w:r>
              <w:rPr>
                <w:rFonts w:asciiTheme="minorHAnsi" w:eastAsiaTheme="minorHAnsi" w:hAnsiTheme="minorHAnsi" w:cs="굴림" w:hint="eastAsia"/>
                <w:color w:val="000000"/>
                <w:sz w:val="20"/>
                <w:szCs w:val="20"/>
                <w:lang w:eastAsia="ko-KR"/>
              </w:rPr>
              <w:t xml:space="preserve"> 크기 변화를 모니터링 하시길 바랍니다. </w:t>
            </w:r>
            <w:bookmarkStart w:id="0" w:name="_GoBack"/>
            <w:bookmarkEnd w:id="0"/>
          </w:p>
          <w:p w:rsidR="00246F32" w:rsidRPr="00D439A5" w:rsidRDefault="00246F32" w:rsidP="00246F32">
            <w:pPr>
              <w:spacing w:after="0"/>
              <w:ind w:firstLineChars="200" w:firstLine="480"/>
              <w:rPr>
                <w:rFonts w:ascii="맑은 고딕" w:eastAsia="맑은 고딕" w:hAnsi="맑은 고딕" w:cs="Arial"/>
                <w:color w:val="000000"/>
                <w:lang w:eastAsia="ko-KR"/>
              </w:rPr>
            </w:pPr>
          </w:p>
        </w:tc>
      </w:tr>
      <w:tr w:rsidR="00B91227" w:rsidRPr="00EC5F10" w:rsidTr="00BF26D8">
        <w:tc>
          <w:tcPr>
            <w:tcW w:w="9606" w:type="dxa"/>
            <w:gridSpan w:val="8"/>
            <w:tcBorders>
              <w:left w:val="nil"/>
              <w:bottom w:val="nil"/>
              <w:right w:val="nil"/>
            </w:tcBorders>
          </w:tcPr>
          <w:p w:rsidR="00BD4509" w:rsidRPr="00B63F90" w:rsidRDefault="00BD4509" w:rsidP="00BD4509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맑은 고딕" w:eastAsia="맑은 고딕" w:hAnsi="맑은 고딕"/>
                <w:sz w:val="14"/>
                <w:lang w:eastAsia="ko-KR"/>
              </w:rPr>
            </w:pPr>
          </w:p>
          <w:p w:rsidR="00B91227" w:rsidRPr="00FC5CFC" w:rsidRDefault="000620C4" w:rsidP="004B7FB5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서울</w:t>
            </w:r>
            <w:r w:rsidR="00B91227"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대학교</w:t>
            </w:r>
            <w:r w:rsidR="00B91227"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="00B91227"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수의과대학</w:t>
            </w:r>
            <w:r w:rsidR="00B91227"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="00B91227"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임상병리학교실</w:t>
            </w:r>
          </w:p>
          <w:p w:rsidR="00B91227" w:rsidRPr="00FC5CFC" w:rsidRDefault="00B91227" w:rsidP="004B7FB5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교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수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  </w:t>
            </w:r>
            <w:r w:rsidR="000620C4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김용백</w:t>
            </w:r>
          </w:p>
          <w:p w:rsidR="00B91227" w:rsidRPr="00FC5CFC" w:rsidRDefault="00B91227" w:rsidP="004B7FB5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맑은 고딕" w:eastAsia="맑은 고딕" w:hAnsi="맑은 고딕"/>
                <w:sz w:val="6"/>
                <w:lang w:eastAsia="ko-KR"/>
              </w:rPr>
            </w:pPr>
          </w:p>
          <w:p w:rsidR="00B91227" w:rsidRPr="00EC5F10" w:rsidRDefault="00B91227" w:rsidP="000A3BE3">
            <w:pPr>
              <w:pStyle w:val="s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FC5CFC">
              <w:rPr>
                <w:rFonts w:ascii="맑은 고딕" w:eastAsia="맑은 고딕" w:hAnsi="맑은 고딕" w:hint="eastAsia"/>
                <w:sz w:val="20"/>
                <w:lang w:eastAsia="ko-KR"/>
              </w:rPr>
              <w:t>“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본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소견서는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의뢰된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가검물에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한정된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검사결과로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소송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및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기타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법적인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요인으로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사용할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수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 xml:space="preserve"> </w:t>
            </w:r>
            <w:r w:rsidRPr="00FC5CFC">
              <w:rPr>
                <w:rFonts w:ascii="맑은 고딕" w:eastAsia="맑은 고딕" w:hAnsi="맑은 고딕" w:cs="바탕" w:hint="eastAsia"/>
                <w:sz w:val="20"/>
                <w:lang w:eastAsia="ko-KR"/>
              </w:rPr>
              <w:t>없습니다</w:t>
            </w:r>
            <w:r w:rsidRPr="00FC5CFC">
              <w:rPr>
                <w:rFonts w:ascii="맑은 고딕" w:eastAsia="맑은 고딕" w:hAnsi="맑은 고딕"/>
                <w:sz w:val="20"/>
                <w:lang w:eastAsia="ko-KR"/>
              </w:rPr>
              <w:t>.</w:t>
            </w:r>
          </w:p>
        </w:tc>
      </w:tr>
    </w:tbl>
    <w:p w:rsidR="00E94729" w:rsidRDefault="00E94729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775563" w:rsidRDefault="00775563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noProof/>
          <w:lang w:eastAsia="ko-KR"/>
        </w:rPr>
      </w:pPr>
    </w:p>
    <w:p w:rsidR="00534A3E" w:rsidRDefault="00534A3E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F0558D" w:rsidRDefault="00F0558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F0558D" w:rsidRDefault="00F0558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ED06DD" w:rsidRDefault="00ED06D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ED06DD" w:rsidRDefault="00ED06D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ED06DD" w:rsidRDefault="00ED06D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ED06DD" w:rsidRDefault="00ED06DD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E17B9F" w:rsidRDefault="00E17B9F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1561EE" w:rsidRDefault="001561EE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6B5DF7" w:rsidRDefault="006B5DF7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6B5DF7" w:rsidRDefault="006B5DF7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7B64BE" w:rsidRDefault="007B64BE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7B64BE" w:rsidRDefault="007B64BE" w:rsidP="008F2EF5">
      <w:pPr>
        <w:spacing w:after="0"/>
        <w:rPr>
          <w:rFonts w:ascii="맑은 고딕" w:eastAsia="맑은 고딕" w:hAnsi="맑은 고딕" w:cs="바탕"/>
          <w:lang w:eastAsia="ko-KR"/>
        </w:rPr>
      </w:pPr>
    </w:p>
    <w:p w:rsidR="007B64BE" w:rsidRDefault="001E1255" w:rsidP="008F2EF5">
      <w:pPr>
        <w:spacing w:after="0"/>
        <w:rPr>
          <w:rFonts w:ascii="맑은 고딕" w:eastAsia="맑은 고딕" w:hAnsi="맑은 고딕" w:cs="바탕"/>
          <w:lang w:eastAsia="ko-KR"/>
        </w:rPr>
      </w:pPr>
      <w:r>
        <w:rPr>
          <w:rFonts w:ascii="맑은 고딕" w:eastAsia="맑은 고딕" w:hAnsi="맑은 고딕" w:cs="바탕" w:hint="eastAsia"/>
          <w:noProof/>
          <w:lang w:eastAsia="ko-KR"/>
        </w:rPr>
        <w:lastRenderedPageBreak/>
        <w:drawing>
          <wp:inline distT="0" distB="0" distL="0" distR="0">
            <wp:extent cx="6034206" cy="4258101"/>
            <wp:effectExtent l="19050" t="0" r="4644" b="0"/>
            <wp:docPr id="1" name="그림 1" descr="C:\Users\nayon\Downloads\12월 2일 (1)\2014_12_02_동탄동물병원_짱아_개_요크셔테리어_중성화 수_13년령_우측하악gland_\1-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yon\Downloads\12월 2일 (1)\2014_12_02_동탄동물병원_짱아_개_요크셔테리어_중성화 수_13년령_우측하악gland_\1-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06" cy="425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바탕" w:hint="eastAsia"/>
          <w:noProof/>
          <w:lang w:eastAsia="ko-KR"/>
        </w:rPr>
        <w:drawing>
          <wp:inline distT="0" distB="0" distL="0" distR="0">
            <wp:extent cx="6032500" cy="4544695"/>
            <wp:effectExtent l="19050" t="0" r="6350" b="0"/>
            <wp:docPr id="2" name="그림 2" descr="C:\Users\nayon\Downloads\12월 2일 (1)\2014_12_02_동탄동물병원_짱아_개_요크셔테리어_중성화 수_13년령_우측하악gland_\1-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yon\Downloads\12월 2일 (1)\2014_12_02_동탄동물병원_짱아_개_요크셔테리어_중성화 수_13년령_우측하악gland_\1-1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4BE" w:rsidRDefault="001E1255" w:rsidP="008F2EF5">
      <w:pPr>
        <w:spacing w:after="0"/>
        <w:rPr>
          <w:rFonts w:ascii="맑은 고딕" w:eastAsia="맑은 고딕" w:hAnsi="맑은 고딕" w:cs="바탕"/>
          <w:lang w:eastAsia="ko-KR"/>
        </w:rPr>
      </w:pPr>
      <w:r>
        <w:rPr>
          <w:rFonts w:ascii="맑은 고딕" w:eastAsia="맑은 고딕" w:hAnsi="맑은 고딕" w:cs="바탕"/>
          <w:noProof/>
          <w:lang w:eastAsia="ko-KR"/>
        </w:rPr>
        <w:lastRenderedPageBreak/>
        <w:drawing>
          <wp:inline distT="0" distB="0" distL="0" distR="0">
            <wp:extent cx="6032500" cy="4544695"/>
            <wp:effectExtent l="19050" t="0" r="6350" b="0"/>
            <wp:docPr id="3" name="그림 3" descr="C:\Users\nayon\Downloads\12월 2일 (1)\2014_12_02_동탄동물병원_짱아_개_요크셔테리어_중성화 수_13년령_우측하악gland_\1-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yon\Downloads\12월 2일 (1)\2014_12_02_동탄동물병원_짱아_개_요크셔테리어_중성화 수_13년령_우측하악gland_\1-1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64BE" w:rsidSect="00CE7008">
      <w:pgSz w:w="11900" w:h="16840"/>
      <w:pgMar w:top="1440" w:right="1127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3C8F" w:rsidRDefault="00FF3C8F" w:rsidP="0022004F">
      <w:pPr>
        <w:spacing w:after="0"/>
      </w:pPr>
      <w:r>
        <w:separator/>
      </w:r>
    </w:p>
  </w:endnote>
  <w:endnote w:type="continuationSeparator" w:id="0">
    <w:p w:rsidR="00FF3C8F" w:rsidRDefault="00FF3C8F" w:rsidP="002200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í•œì»´ë°”íƒ•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3C8F" w:rsidRDefault="00FF3C8F" w:rsidP="0022004F">
      <w:pPr>
        <w:spacing w:after="0"/>
      </w:pPr>
      <w:r>
        <w:separator/>
      </w:r>
    </w:p>
  </w:footnote>
  <w:footnote w:type="continuationSeparator" w:id="0">
    <w:p w:rsidR="00FF3C8F" w:rsidRDefault="00FF3C8F" w:rsidP="0022004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60B13"/>
    <w:multiLevelType w:val="hybridMultilevel"/>
    <w:tmpl w:val="BB1841A4"/>
    <w:lvl w:ilvl="0" w:tplc="CC44CF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9B56DF7"/>
    <w:multiLevelType w:val="hybridMultilevel"/>
    <w:tmpl w:val="6F348B62"/>
    <w:lvl w:ilvl="0" w:tplc="951A9A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4AF09DB"/>
    <w:multiLevelType w:val="hybridMultilevel"/>
    <w:tmpl w:val="3386F4AE"/>
    <w:lvl w:ilvl="0" w:tplc="973438CC">
      <w:start w:val="2"/>
      <w:numFmt w:val="bullet"/>
      <w:lvlText w:val="-"/>
      <w:lvlJc w:val="left"/>
      <w:pPr>
        <w:ind w:left="7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00"/>
      </w:pPr>
      <w:rPr>
        <w:rFonts w:ascii="Wingdings" w:hAnsi="Wingdings" w:hint="default"/>
      </w:rPr>
    </w:lvl>
  </w:abstractNum>
  <w:abstractNum w:abstractNumId="3">
    <w:nsid w:val="7FF05FA7"/>
    <w:multiLevelType w:val="hybridMultilevel"/>
    <w:tmpl w:val="004A4D22"/>
    <w:lvl w:ilvl="0" w:tplc="3494715A">
      <w:start w:val="2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embedSystemFonts/>
  <w:bordersDoNotSurroundHeader/>
  <w:bordersDoNotSurroundFooter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F10"/>
    <w:rsid w:val="00002277"/>
    <w:rsid w:val="00002763"/>
    <w:rsid w:val="00005353"/>
    <w:rsid w:val="00005A4E"/>
    <w:rsid w:val="000062C5"/>
    <w:rsid w:val="00006D6F"/>
    <w:rsid w:val="0001011D"/>
    <w:rsid w:val="000118EB"/>
    <w:rsid w:val="00011EC7"/>
    <w:rsid w:val="00013100"/>
    <w:rsid w:val="000149CB"/>
    <w:rsid w:val="000161F2"/>
    <w:rsid w:val="000169A1"/>
    <w:rsid w:val="0001751B"/>
    <w:rsid w:val="00021219"/>
    <w:rsid w:val="00021D15"/>
    <w:rsid w:val="0002233D"/>
    <w:rsid w:val="00023A07"/>
    <w:rsid w:val="00024080"/>
    <w:rsid w:val="00024207"/>
    <w:rsid w:val="00026BA9"/>
    <w:rsid w:val="000270F2"/>
    <w:rsid w:val="000272A8"/>
    <w:rsid w:val="00030927"/>
    <w:rsid w:val="00031814"/>
    <w:rsid w:val="000326FA"/>
    <w:rsid w:val="0003278B"/>
    <w:rsid w:val="00032D44"/>
    <w:rsid w:val="00034126"/>
    <w:rsid w:val="00037570"/>
    <w:rsid w:val="00037991"/>
    <w:rsid w:val="00037CA1"/>
    <w:rsid w:val="0004002B"/>
    <w:rsid w:val="00040BA3"/>
    <w:rsid w:val="00041715"/>
    <w:rsid w:val="0004359A"/>
    <w:rsid w:val="00044153"/>
    <w:rsid w:val="0004481A"/>
    <w:rsid w:val="000512DE"/>
    <w:rsid w:val="00056726"/>
    <w:rsid w:val="0006207F"/>
    <w:rsid w:val="000620B5"/>
    <w:rsid w:val="000620C4"/>
    <w:rsid w:val="000628D3"/>
    <w:rsid w:val="0006301D"/>
    <w:rsid w:val="000635C1"/>
    <w:rsid w:val="0006459C"/>
    <w:rsid w:val="000648A2"/>
    <w:rsid w:val="0006645D"/>
    <w:rsid w:val="00066D20"/>
    <w:rsid w:val="00067C7F"/>
    <w:rsid w:val="0007043F"/>
    <w:rsid w:val="00071ABE"/>
    <w:rsid w:val="00071D66"/>
    <w:rsid w:val="00073162"/>
    <w:rsid w:val="0007528D"/>
    <w:rsid w:val="00075EC1"/>
    <w:rsid w:val="00076BB3"/>
    <w:rsid w:val="00077246"/>
    <w:rsid w:val="000779CA"/>
    <w:rsid w:val="00081C4F"/>
    <w:rsid w:val="00084038"/>
    <w:rsid w:val="0008582C"/>
    <w:rsid w:val="00086BE7"/>
    <w:rsid w:val="00086C9C"/>
    <w:rsid w:val="00087E1C"/>
    <w:rsid w:val="000900FC"/>
    <w:rsid w:val="00090F1E"/>
    <w:rsid w:val="000917FB"/>
    <w:rsid w:val="00091A94"/>
    <w:rsid w:val="00092D2E"/>
    <w:rsid w:val="00093D4B"/>
    <w:rsid w:val="00094AF4"/>
    <w:rsid w:val="00095C96"/>
    <w:rsid w:val="00095F5B"/>
    <w:rsid w:val="000A36EB"/>
    <w:rsid w:val="000A3BE3"/>
    <w:rsid w:val="000A4200"/>
    <w:rsid w:val="000A4D47"/>
    <w:rsid w:val="000A6FD6"/>
    <w:rsid w:val="000B0853"/>
    <w:rsid w:val="000B2694"/>
    <w:rsid w:val="000B2C90"/>
    <w:rsid w:val="000B4FF8"/>
    <w:rsid w:val="000B5C64"/>
    <w:rsid w:val="000B5E07"/>
    <w:rsid w:val="000B607D"/>
    <w:rsid w:val="000C04CE"/>
    <w:rsid w:val="000C3E5E"/>
    <w:rsid w:val="000C44B1"/>
    <w:rsid w:val="000C4E08"/>
    <w:rsid w:val="000C7890"/>
    <w:rsid w:val="000C7DD4"/>
    <w:rsid w:val="000D0294"/>
    <w:rsid w:val="000D0801"/>
    <w:rsid w:val="000D0AE4"/>
    <w:rsid w:val="000D304F"/>
    <w:rsid w:val="000D34DE"/>
    <w:rsid w:val="000D491D"/>
    <w:rsid w:val="000D5143"/>
    <w:rsid w:val="000D535B"/>
    <w:rsid w:val="000D6669"/>
    <w:rsid w:val="000E2C61"/>
    <w:rsid w:val="000E3536"/>
    <w:rsid w:val="000E63BB"/>
    <w:rsid w:val="000E6B47"/>
    <w:rsid w:val="000F201F"/>
    <w:rsid w:val="000F3389"/>
    <w:rsid w:val="000F54A4"/>
    <w:rsid w:val="000F68A0"/>
    <w:rsid w:val="00100DD2"/>
    <w:rsid w:val="00100F20"/>
    <w:rsid w:val="00101999"/>
    <w:rsid w:val="00102811"/>
    <w:rsid w:val="00102845"/>
    <w:rsid w:val="00103771"/>
    <w:rsid w:val="00107740"/>
    <w:rsid w:val="001079FB"/>
    <w:rsid w:val="00110595"/>
    <w:rsid w:val="001127EC"/>
    <w:rsid w:val="00116263"/>
    <w:rsid w:val="00116287"/>
    <w:rsid w:val="00122CC1"/>
    <w:rsid w:val="00124237"/>
    <w:rsid w:val="00124EFA"/>
    <w:rsid w:val="00125C17"/>
    <w:rsid w:val="00125FCC"/>
    <w:rsid w:val="0013116F"/>
    <w:rsid w:val="00131416"/>
    <w:rsid w:val="00131AE0"/>
    <w:rsid w:val="00132098"/>
    <w:rsid w:val="00133D8D"/>
    <w:rsid w:val="001354BC"/>
    <w:rsid w:val="001357ED"/>
    <w:rsid w:val="00136954"/>
    <w:rsid w:val="001370A3"/>
    <w:rsid w:val="001403C5"/>
    <w:rsid w:val="001410D5"/>
    <w:rsid w:val="001413EB"/>
    <w:rsid w:val="00142114"/>
    <w:rsid w:val="001436EC"/>
    <w:rsid w:val="00143E7F"/>
    <w:rsid w:val="0014549A"/>
    <w:rsid w:val="001462BD"/>
    <w:rsid w:val="00147221"/>
    <w:rsid w:val="00151262"/>
    <w:rsid w:val="00151AD3"/>
    <w:rsid w:val="00155D8A"/>
    <w:rsid w:val="001561EE"/>
    <w:rsid w:val="001605EA"/>
    <w:rsid w:val="001612F2"/>
    <w:rsid w:val="00161AC9"/>
    <w:rsid w:val="00163078"/>
    <w:rsid w:val="00163094"/>
    <w:rsid w:val="0016343F"/>
    <w:rsid w:val="00166273"/>
    <w:rsid w:val="00166771"/>
    <w:rsid w:val="00166899"/>
    <w:rsid w:val="001700F2"/>
    <w:rsid w:val="001706A6"/>
    <w:rsid w:val="00171488"/>
    <w:rsid w:val="00173DBA"/>
    <w:rsid w:val="001742C1"/>
    <w:rsid w:val="001757A9"/>
    <w:rsid w:val="00175A0D"/>
    <w:rsid w:val="00175E53"/>
    <w:rsid w:val="00177541"/>
    <w:rsid w:val="00177B4B"/>
    <w:rsid w:val="00177D21"/>
    <w:rsid w:val="00180FE7"/>
    <w:rsid w:val="0018326C"/>
    <w:rsid w:val="001836D9"/>
    <w:rsid w:val="001836DD"/>
    <w:rsid w:val="001836EE"/>
    <w:rsid w:val="001838F0"/>
    <w:rsid w:val="001937D7"/>
    <w:rsid w:val="00193BA6"/>
    <w:rsid w:val="00193ECD"/>
    <w:rsid w:val="00194430"/>
    <w:rsid w:val="001A0271"/>
    <w:rsid w:val="001A14CC"/>
    <w:rsid w:val="001A1AE9"/>
    <w:rsid w:val="001A448A"/>
    <w:rsid w:val="001A5504"/>
    <w:rsid w:val="001A6169"/>
    <w:rsid w:val="001A6277"/>
    <w:rsid w:val="001A757D"/>
    <w:rsid w:val="001A7787"/>
    <w:rsid w:val="001A7C34"/>
    <w:rsid w:val="001A7CBE"/>
    <w:rsid w:val="001B0256"/>
    <w:rsid w:val="001B027D"/>
    <w:rsid w:val="001B05A7"/>
    <w:rsid w:val="001B2163"/>
    <w:rsid w:val="001B23C1"/>
    <w:rsid w:val="001B3181"/>
    <w:rsid w:val="001B33D4"/>
    <w:rsid w:val="001B3BB8"/>
    <w:rsid w:val="001B4568"/>
    <w:rsid w:val="001B4C02"/>
    <w:rsid w:val="001B4E53"/>
    <w:rsid w:val="001C0893"/>
    <w:rsid w:val="001C242D"/>
    <w:rsid w:val="001C2612"/>
    <w:rsid w:val="001C2E02"/>
    <w:rsid w:val="001D1724"/>
    <w:rsid w:val="001D45DC"/>
    <w:rsid w:val="001D4A52"/>
    <w:rsid w:val="001D5060"/>
    <w:rsid w:val="001D7394"/>
    <w:rsid w:val="001D7F1B"/>
    <w:rsid w:val="001E0E8C"/>
    <w:rsid w:val="001E106D"/>
    <w:rsid w:val="001E1255"/>
    <w:rsid w:val="001E1EAD"/>
    <w:rsid w:val="001E59D0"/>
    <w:rsid w:val="001F0AAB"/>
    <w:rsid w:val="001F0EBD"/>
    <w:rsid w:val="001F1749"/>
    <w:rsid w:val="001F35D8"/>
    <w:rsid w:val="001F3C1B"/>
    <w:rsid w:val="001F3CCA"/>
    <w:rsid w:val="001F489D"/>
    <w:rsid w:val="001F552D"/>
    <w:rsid w:val="001F6798"/>
    <w:rsid w:val="0020190D"/>
    <w:rsid w:val="00201AAF"/>
    <w:rsid w:val="00202F56"/>
    <w:rsid w:val="002034BE"/>
    <w:rsid w:val="00203D51"/>
    <w:rsid w:val="00204DC8"/>
    <w:rsid w:val="00205E58"/>
    <w:rsid w:val="002065C3"/>
    <w:rsid w:val="002065EE"/>
    <w:rsid w:val="00210C81"/>
    <w:rsid w:val="00211630"/>
    <w:rsid w:val="00212EB4"/>
    <w:rsid w:val="00213C3D"/>
    <w:rsid w:val="00214295"/>
    <w:rsid w:val="00214F7F"/>
    <w:rsid w:val="002168EA"/>
    <w:rsid w:val="00217C5C"/>
    <w:rsid w:val="0022004F"/>
    <w:rsid w:val="002203D0"/>
    <w:rsid w:val="0022129C"/>
    <w:rsid w:val="00223A82"/>
    <w:rsid w:val="00224B6B"/>
    <w:rsid w:val="00225A5F"/>
    <w:rsid w:val="00226C67"/>
    <w:rsid w:val="00227D3E"/>
    <w:rsid w:val="0023160E"/>
    <w:rsid w:val="0023399A"/>
    <w:rsid w:val="0023548B"/>
    <w:rsid w:val="00235CFD"/>
    <w:rsid w:val="00236421"/>
    <w:rsid w:val="002437C4"/>
    <w:rsid w:val="00246F32"/>
    <w:rsid w:val="002509EE"/>
    <w:rsid w:val="00250CAB"/>
    <w:rsid w:val="002546F9"/>
    <w:rsid w:val="00256D9B"/>
    <w:rsid w:val="002571A9"/>
    <w:rsid w:val="00257E23"/>
    <w:rsid w:val="002622B4"/>
    <w:rsid w:val="002623AA"/>
    <w:rsid w:val="002623B6"/>
    <w:rsid w:val="00262519"/>
    <w:rsid w:val="00262AD4"/>
    <w:rsid w:val="002630C5"/>
    <w:rsid w:val="00263F48"/>
    <w:rsid w:val="00270947"/>
    <w:rsid w:val="00270D6D"/>
    <w:rsid w:val="00271EE6"/>
    <w:rsid w:val="00273838"/>
    <w:rsid w:val="00273CF5"/>
    <w:rsid w:val="00274703"/>
    <w:rsid w:val="00274FD1"/>
    <w:rsid w:val="002756DD"/>
    <w:rsid w:val="00275ED5"/>
    <w:rsid w:val="00276472"/>
    <w:rsid w:val="002764CF"/>
    <w:rsid w:val="00276A45"/>
    <w:rsid w:val="00280DF3"/>
    <w:rsid w:val="00282935"/>
    <w:rsid w:val="00285253"/>
    <w:rsid w:val="0028555D"/>
    <w:rsid w:val="002855C3"/>
    <w:rsid w:val="00285D01"/>
    <w:rsid w:val="002879AC"/>
    <w:rsid w:val="00290148"/>
    <w:rsid w:val="00290D9F"/>
    <w:rsid w:val="00293548"/>
    <w:rsid w:val="002936AB"/>
    <w:rsid w:val="00293B55"/>
    <w:rsid w:val="002947DE"/>
    <w:rsid w:val="0029492F"/>
    <w:rsid w:val="00295408"/>
    <w:rsid w:val="00296AC3"/>
    <w:rsid w:val="002A2F30"/>
    <w:rsid w:val="002A3387"/>
    <w:rsid w:val="002A4014"/>
    <w:rsid w:val="002A4D2B"/>
    <w:rsid w:val="002A5556"/>
    <w:rsid w:val="002A5F18"/>
    <w:rsid w:val="002A6925"/>
    <w:rsid w:val="002B0FBA"/>
    <w:rsid w:val="002B379C"/>
    <w:rsid w:val="002B37F0"/>
    <w:rsid w:val="002B386F"/>
    <w:rsid w:val="002B48C7"/>
    <w:rsid w:val="002B54C5"/>
    <w:rsid w:val="002B651A"/>
    <w:rsid w:val="002B7634"/>
    <w:rsid w:val="002B783F"/>
    <w:rsid w:val="002C0A99"/>
    <w:rsid w:val="002C1913"/>
    <w:rsid w:val="002C25D6"/>
    <w:rsid w:val="002C61AF"/>
    <w:rsid w:val="002C73ED"/>
    <w:rsid w:val="002C7CE7"/>
    <w:rsid w:val="002D1194"/>
    <w:rsid w:val="002D16F5"/>
    <w:rsid w:val="002D2006"/>
    <w:rsid w:val="002D23AC"/>
    <w:rsid w:val="002D2F64"/>
    <w:rsid w:val="002D40FB"/>
    <w:rsid w:val="002D5BE5"/>
    <w:rsid w:val="002D75A6"/>
    <w:rsid w:val="002D7612"/>
    <w:rsid w:val="002D7D27"/>
    <w:rsid w:val="002E0B9D"/>
    <w:rsid w:val="002E707B"/>
    <w:rsid w:val="002F093C"/>
    <w:rsid w:val="002F0A32"/>
    <w:rsid w:val="002F18C2"/>
    <w:rsid w:val="002F20EC"/>
    <w:rsid w:val="002F35D4"/>
    <w:rsid w:val="002F36EC"/>
    <w:rsid w:val="002F3AED"/>
    <w:rsid w:val="002F4C62"/>
    <w:rsid w:val="002F5A2B"/>
    <w:rsid w:val="002F6A00"/>
    <w:rsid w:val="002F7116"/>
    <w:rsid w:val="003031EA"/>
    <w:rsid w:val="003046AB"/>
    <w:rsid w:val="00304DB9"/>
    <w:rsid w:val="00305018"/>
    <w:rsid w:val="003066A0"/>
    <w:rsid w:val="00310177"/>
    <w:rsid w:val="0031160A"/>
    <w:rsid w:val="003122F8"/>
    <w:rsid w:val="003129FB"/>
    <w:rsid w:val="00312B00"/>
    <w:rsid w:val="00315243"/>
    <w:rsid w:val="0031540B"/>
    <w:rsid w:val="00320E99"/>
    <w:rsid w:val="003232DB"/>
    <w:rsid w:val="0032330D"/>
    <w:rsid w:val="0032542F"/>
    <w:rsid w:val="00326F8A"/>
    <w:rsid w:val="00330356"/>
    <w:rsid w:val="003306C4"/>
    <w:rsid w:val="003316F9"/>
    <w:rsid w:val="00331D67"/>
    <w:rsid w:val="0033228A"/>
    <w:rsid w:val="00332DFB"/>
    <w:rsid w:val="003332E5"/>
    <w:rsid w:val="00333A92"/>
    <w:rsid w:val="00333B10"/>
    <w:rsid w:val="0033422E"/>
    <w:rsid w:val="00334CDD"/>
    <w:rsid w:val="00335CA2"/>
    <w:rsid w:val="00337E63"/>
    <w:rsid w:val="003401AA"/>
    <w:rsid w:val="003415C1"/>
    <w:rsid w:val="00341CC8"/>
    <w:rsid w:val="00343006"/>
    <w:rsid w:val="0034713C"/>
    <w:rsid w:val="0035203A"/>
    <w:rsid w:val="003540EA"/>
    <w:rsid w:val="00356449"/>
    <w:rsid w:val="003574B2"/>
    <w:rsid w:val="0035773A"/>
    <w:rsid w:val="00357C1A"/>
    <w:rsid w:val="003622D0"/>
    <w:rsid w:val="00365539"/>
    <w:rsid w:val="00366B21"/>
    <w:rsid w:val="00367163"/>
    <w:rsid w:val="00367317"/>
    <w:rsid w:val="003720C1"/>
    <w:rsid w:val="00372FFA"/>
    <w:rsid w:val="00373676"/>
    <w:rsid w:val="00373AF4"/>
    <w:rsid w:val="00374DA4"/>
    <w:rsid w:val="0037627C"/>
    <w:rsid w:val="00376A7B"/>
    <w:rsid w:val="00382364"/>
    <w:rsid w:val="0038382F"/>
    <w:rsid w:val="00386B26"/>
    <w:rsid w:val="0038738B"/>
    <w:rsid w:val="003877DD"/>
    <w:rsid w:val="0039041D"/>
    <w:rsid w:val="00390E3B"/>
    <w:rsid w:val="00391068"/>
    <w:rsid w:val="00392690"/>
    <w:rsid w:val="00394229"/>
    <w:rsid w:val="003973A0"/>
    <w:rsid w:val="003A4C91"/>
    <w:rsid w:val="003A5E9B"/>
    <w:rsid w:val="003A6E4A"/>
    <w:rsid w:val="003B0D5C"/>
    <w:rsid w:val="003B13A8"/>
    <w:rsid w:val="003B1675"/>
    <w:rsid w:val="003B254B"/>
    <w:rsid w:val="003B28D9"/>
    <w:rsid w:val="003B4173"/>
    <w:rsid w:val="003B5038"/>
    <w:rsid w:val="003B5667"/>
    <w:rsid w:val="003B57B9"/>
    <w:rsid w:val="003B6809"/>
    <w:rsid w:val="003B6BF2"/>
    <w:rsid w:val="003B766C"/>
    <w:rsid w:val="003C02D1"/>
    <w:rsid w:val="003C27EA"/>
    <w:rsid w:val="003C2FC5"/>
    <w:rsid w:val="003C316D"/>
    <w:rsid w:val="003C7BBF"/>
    <w:rsid w:val="003D152F"/>
    <w:rsid w:val="003D3771"/>
    <w:rsid w:val="003D4D4C"/>
    <w:rsid w:val="003D5743"/>
    <w:rsid w:val="003D6A4F"/>
    <w:rsid w:val="003D759C"/>
    <w:rsid w:val="003E0C2D"/>
    <w:rsid w:val="003E0F10"/>
    <w:rsid w:val="003E17A5"/>
    <w:rsid w:val="003E6198"/>
    <w:rsid w:val="003E69EE"/>
    <w:rsid w:val="003F068A"/>
    <w:rsid w:val="003F0AF7"/>
    <w:rsid w:val="003F3AC0"/>
    <w:rsid w:val="003F5E56"/>
    <w:rsid w:val="003F6118"/>
    <w:rsid w:val="0040010F"/>
    <w:rsid w:val="00400C8C"/>
    <w:rsid w:val="00401BC4"/>
    <w:rsid w:val="004049B5"/>
    <w:rsid w:val="004055AE"/>
    <w:rsid w:val="004064B8"/>
    <w:rsid w:val="0041061C"/>
    <w:rsid w:val="0041080A"/>
    <w:rsid w:val="00411056"/>
    <w:rsid w:val="004112DB"/>
    <w:rsid w:val="004115C4"/>
    <w:rsid w:val="00414FD4"/>
    <w:rsid w:val="004160EF"/>
    <w:rsid w:val="00416533"/>
    <w:rsid w:val="00417C2F"/>
    <w:rsid w:val="00417F61"/>
    <w:rsid w:val="004208DA"/>
    <w:rsid w:val="004217A3"/>
    <w:rsid w:val="00421ADC"/>
    <w:rsid w:val="00423FE4"/>
    <w:rsid w:val="004243AA"/>
    <w:rsid w:val="004249DF"/>
    <w:rsid w:val="0042639D"/>
    <w:rsid w:val="00427078"/>
    <w:rsid w:val="00427A83"/>
    <w:rsid w:val="004319E2"/>
    <w:rsid w:val="00431B53"/>
    <w:rsid w:val="00432BE0"/>
    <w:rsid w:val="00434B4B"/>
    <w:rsid w:val="00434EE0"/>
    <w:rsid w:val="00435E82"/>
    <w:rsid w:val="0043637A"/>
    <w:rsid w:val="004406C1"/>
    <w:rsid w:val="00440B4B"/>
    <w:rsid w:val="00440E8C"/>
    <w:rsid w:val="00441AD0"/>
    <w:rsid w:val="0044212F"/>
    <w:rsid w:val="00442BB2"/>
    <w:rsid w:val="0044555A"/>
    <w:rsid w:val="00446D18"/>
    <w:rsid w:val="00451250"/>
    <w:rsid w:val="0045186B"/>
    <w:rsid w:val="004535FB"/>
    <w:rsid w:val="00455E1F"/>
    <w:rsid w:val="004600E7"/>
    <w:rsid w:val="0046082F"/>
    <w:rsid w:val="00460AE3"/>
    <w:rsid w:val="00463BA3"/>
    <w:rsid w:val="00464412"/>
    <w:rsid w:val="00464CBE"/>
    <w:rsid w:val="0046502A"/>
    <w:rsid w:val="0046538C"/>
    <w:rsid w:val="00466546"/>
    <w:rsid w:val="0046656F"/>
    <w:rsid w:val="0046660A"/>
    <w:rsid w:val="00466E20"/>
    <w:rsid w:val="00467278"/>
    <w:rsid w:val="004722B5"/>
    <w:rsid w:val="004728DA"/>
    <w:rsid w:val="0047333C"/>
    <w:rsid w:val="00473713"/>
    <w:rsid w:val="00473FD3"/>
    <w:rsid w:val="00474B17"/>
    <w:rsid w:val="00475C7C"/>
    <w:rsid w:val="004802D0"/>
    <w:rsid w:val="0048198F"/>
    <w:rsid w:val="004830A0"/>
    <w:rsid w:val="00483B90"/>
    <w:rsid w:val="00483C9F"/>
    <w:rsid w:val="00484FBC"/>
    <w:rsid w:val="0048671F"/>
    <w:rsid w:val="0049133D"/>
    <w:rsid w:val="004917C0"/>
    <w:rsid w:val="00492007"/>
    <w:rsid w:val="0049260E"/>
    <w:rsid w:val="00496217"/>
    <w:rsid w:val="004963E9"/>
    <w:rsid w:val="004A023A"/>
    <w:rsid w:val="004A0D2E"/>
    <w:rsid w:val="004A11CB"/>
    <w:rsid w:val="004A1685"/>
    <w:rsid w:val="004A2390"/>
    <w:rsid w:val="004A40A5"/>
    <w:rsid w:val="004A49E7"/>
    <w:rsid w:val="004A5F05"/>
    <w:rsid w:val="004A6D7F"/>
    <w:rsid w:val="004A6F11"/>
    <w:rsid w:val="004A7AEE"/>
    <w:rsid w:val="004B0006"/>
    <w:rsid w:val="004B0359"/>
    <w:rsid w:val="004B0981"/>
    <w:rsid w:val="004B1011"/>
    <w:rsid w:val="004B19DC"/>
    <w:rsid w:val="004B2938"/>
    <w:rsid w:val="004B32EF"/>
    <w:rsid w:val="004B40E1"/>
    <w:rsid w:val="004B4A67"/>
    <w:rsid w:val="004B4D5A"/>
    <w:rsid w:val="004B6432"/>
    <w:rsid w:val="004B689E"/>
    <w:rsid w:val="004B7FB5"/>
    <w:rsid w:val="004C15E3"/>
    <w:rsid w:val="004C2CDB"/>
    <w:rsid w:val="004C44D0"/>
    <w:rsid w:val="004C562E"/>
    <w:rsid w:val="004C578E"/>
    <w:rsid w:val="004C5AD8"/>
    <w:rsid w:val="004C7224"/>
    <w:rsid w:val="004C76B7"/>
    <w:rsid w:val="004D0A0A"/>
    <w:rsid w:val="004D0A38"/>
    <w:rsid w:val="004D1E21"/>
    <w:rsid w:val="004D2EA8"/>
    <w:rsid w:val="004D3537"/>
    <w:rsid w:val="004D386C"/>
    <w:rsid w:val="004D7E71"/>
    <w:rsid w:val="004E088D"/>
    <w:rsid w:val="004E15E4"/>
    <w:rsid w:val="004E26A3"/>
    <w:rsid w:val="004E3946"/>
    <w:rsid w:val="004E5083"/>
    <w:rsid w:val="004E622A"/>
    <w:rsid w:val="004E68E7"/>
    <w:rsid w:val="004E7AA1"/>
    <w:rsid w:val="004F005B"/>
    <w:rsid w:val="004F1628"/>
    <w:rsid w:val="004F197A"/>
    <w:rsid w:val="004F5D58"/>
    <w:rsid w:val="004F64D6"/>
    <w:rsid w:val="00502112"/>
    <w:rsid w:val="00503BE3"/>
    <w:rsid w:val="00504515"/>
    <w:rsid w:val="00506969"/>
    <w:rsid w:val="00510690"/>
    <w:rsid w:val="005107E0"/>
    <w:rsid w:val="00510BE6"/>
    <w:rsid w:val="00512A7C"/>
    <w:rsid w:val="00512DF2"/>
    <w:rsid w:val="00513E88"/>
    <w:rsid w:val="005144BB"/>
    <w:rsid w:val="00515C03"/>
    <w:rsid w:val="005161D8"/>
    <w:rsid w:val="00516498"/>
    <w:rsid w:val="00516B2D"/>
    <w:rsid w:val="00516C17"/>
    <w:rsid w:val="00521B67"/>
    <w:rsid w:val="00521BF7"/>
    <w:rsid w:val="00522313"/>
    <w:rsid w:val="00522C40"/>
    <w:rsid w:val="00523E82"/>
    <w:rsid w:val="00524CE4"/>
    <w:rsid w:val="005302C6"/>
    <w:rsid w:val="005342DF"/>
    <w:rsid w:val="00534A3E"/>
    <w:rsid w:val="00535C6F"/>
    <w:rsid w:val="00536E4B"/>
    <w:rsid w:val="00537143"/>
    <w:rsid w:val="005404D2"/>
    <w:rsid w:val="00540DED"/>
    <w:rsid w:val="0054132F"/>
    <w:rsid w:val="00543370"/>
    <w:rsid w:val="00543A00"/>
    <w:rsid w:val="0054535A"/>
    <w:rsid w:val="005457E4"/>
    <w:rsid w:val="00546974"/>
    <w:rsid w:val="00546B40"/>
    <w:rsid w:val="00547872"/>
    <w:rsid w:val="00550A46"/>
    <w:rsid w:val="00555706"/>
    <w:rsid w:val="0055670E"/>
    <w:rsid w:val="00556CD8"/>
    <w:rsid w:val="005576B3"/>
    <w:rsid w:val="005602E8"/>
    <w:rsid w:val="00560643"/>
    <w:rsid w:val="00560808"/>
    <w:rsid w:val="00560D68"/>
    <w:rsid w:val="00564B31"/>
    <w:rsid w:val="00565644"/>
    <w:rsid w:val="00565BC2"/>
    <w:rsid w:val="00565C35"/>
    <w:rsid w:val="00570117"/>
    <w:rsid w:val="00570EA5"/>
    <w:rsid w:val="005719F6"/>
    <w:rsid w:val="00572967"/>
    <w:rsid w:val="0057333C"/>
    <w:rsid w:val="00573A37"/>
    <w:rsid w:val="0057459E"/>
    <w:rsid w:val="005758DA"/>
    <w:rsid w:val="005764D0"/>
    <w:rsid w:val="005770CD"/>
    <w:rsid w:val="0057713C"/>
    <w:rsid w:val="00580692"/>
    <w:rsid w:val="00583E96"/>
    <w:rsid w:val="00584198"/>
    <w:rsid w:val="005842F9"/>
    <w:rsid w:val="0058480B"/>
    <w:rsid w:val="0058570B"/>
    <w:rsid w:val="0058657B"/>
    <w:rsid w:val="0058736B"/>
    <w:rsid w:val="005873FF"/>
    <w:rsid w:val="005903CF"/>
    <w:rsid w:val="00590AA8"/>
    <w:rsid w:val="00592EA4"/>
    <w:rsid w:val="00593A9E"/>
    <w:rsid w:val="00593AA2"/>
    <w:rsid w:val="00596468"/>
    <w:rsid w:val="005965B0"/>
    <w:rsid w:val="005A1501"/>
    <w:rsid w:val="005A197F"/>
    <w:rsid w:val="005A1E1B"/>
    <w:rsid w:val="005B2E22"/>
    <w:rsid w:val="005B32A0"/>
    <w:rsid w:val="005B5D8C"/>
    <w:rsid w:val="005B6806"/>
    <w:rsid w:val="005B68F8"/>
    <w:rsid w:val="005B6BF5"/>
    <w:rsid w:val="005B7024"/>
    <w:rsid w:val="005B7283"/>
    <w:rsid w:val="005B73B9"/>
    <w:rsid w:val="005C278C"/>
    <w:rsid w:val="005C34F8"/>
    <w:rsid w:val="005C3910"/>
    <w:rsid w:val="005C65C9"/>
    <w:rsid w:val="005C7DF3"/>
    <w:rsid w:val="005D06F0"/>
    <w:rsid w:val="005D0756"/>
    <w:rsid w:val="005D5B54"/>
    <w:rsid w:val="005D6B52"/>
    <w:rsid w:val="005E0062"/>
    <w:rsid w:val="005E168B"/>
    <w:rsid w:val="005E16FE"/>
    <w:rsid w:val="005E2773"/>
    <w:rsid w:val="005E42B7"/>
    <w:rsid w:val="005E5DE6"/>
    <w:rsid w:val="005E5E67"/>
    <w:rsid w:val="005E612E"/>
    <w:rsid w:val="005E6F99"/>
    <w:rsid w:val="005F17F3"/>
    <w:rsid w:val="005F1B1D"/>
    <w:rsid w:val="005F1D41"/>
    <w:rsid w:val="005F2980"/>
    <w:rsid w:val="005F29AE"/>
    <w:rsid w:val="005F3237"/>
    <w:rsid w:val="005F6058"/>
    <w:rsid w:val="005F6197"/>
    <w:rsid w:val="005F621F"/>
    <w:rsid w:val="005F6B98"/>
    <w:rsid w:val="005F7547"/>
    <w:rsid w:val="00601FBC"/>
    <w:rsid w:val="006029D9"/>
    <w:rsid w:val="00602C94"/>
    <w:rsid w:val="006032FE"/>
    <w:rsid w:val="00603455"/>
    <w:rsid w:val="00606A3B"/>
    <w:rsid w:val="00611559"/>
    <w:rsid w:val="00611BC1"/>
    <w:rsid w:val="00612DF2"/>
    <w:rsid w:val="00612EB5"/>
    <w:rsid w:val="006140CD"/>
    <w:rsid w:val="00614764"/>
    <w:rsid w:val="00616B26"/>
    <w:rsid w:val="006206AF"/>
    <w:rsid w:val="00620925"/>
    <w:rsid w:val="006214CA"/>
    <w:rsid w:val="00622484"/>
    <w:rsid w:val="00626A45"/>
    <w:rsid w:val="00630727"/>
    <w:rsid w:val="00632495"/>
    <w:rsid w:val="00634851"/>
    <w:rsid w:val="00635411"/>
    <w:rsid w:val="006365E4"/>
    <w:rsid w:val="00636AFF"/>
    <w:rsid w:val="00637368"/>
    <w:rsid w:val="006375ED"/>
    <w:rsid w:val="00637984"/>
    <w:rsid w:val="00641C7F"/>
    <w:rsid w:val="00643586"/>
    <w:rsid w:val="00644249"/>
    <w:rsid w:val="00647EC0"/>
    <w:rsid w:val="00651A3F"/>
    <w:rsid w:val="006533A3"/>
    <w:rsid w:val="00661425"/>
    <w:rsid w:val="00661BBA"/>
    <w:rsid w:val="00663E19"/>
    <w:rsid w:val="006674E7"/>
    <w:rsid w:val="0067078A"/>
    <w:rsid w:val="00672BBF"/>
    <w:rsid w:val="00675F8E"/>
    <w:rsid w:val="0068160B"/>
    <w:rsid w:val="006831DC"/>
    <w:rsid w:val="0068421D"/>
    <w:rsid w:val="0068783E"/>
    <w:rsid w:val="006878E4"/>
    <w:rsid w:val="00693386"/>
    <w:rsid w:val="00695F8A"/>
    <w:rsid w:val="0069616B"/>
    <w:rsid w:val="00696D6C"/>
    <w:rsid w:val="00697A5C"/>
    <w:rsid w:val="00697CC9"/>
    <w:rsid w:val="006A1F97"/>
    <w:rsid w:val="006A24F5"/>
    <w:rsid w:val="006A2782"/>
    <w:rsid w:val="006A2D54"/>
    <w:rsid w:val="006A326F"/>
    <w:rsid w:val="006A3E23"/>
    <w:rsid w:val="006A6868"/>
    <w:rsid w:val="006A7008"/>
    <w:rsid w:val="006A753A"/>
    <w:rsid w:val="006B0B57"/>
    <w:rsid w:val="006B1246"/>
    <w:rsid w:val="006B14F5"/>
    <w:rsid w:val="006B451F"/>
    <w:rsid w:val="006B5DF7"/>
    <w:rsid w:val="006B6D92"/>
    <w:rsid w:val="006B7B0E"/>
    <w:rsid w:val="006C0CE2"/>
    <w:rsid w:val="006C0D19"/>
    <w:rsid w:val="006C29B0"/>
    <w:rsid w:val="006C4402"/>
    <w:rsid w:val="006C4C28"/>
    <w:rsid w:val="006C56B3"/>
    <w:rsid w:val="006C6652"/>
    <w:rsid w:val="006C6FE6"/>
    <w:rsid w:val="006D0536"/>
    <w:rsid w:val="006D0FF7"/>
    <w:rsid w:val="006D2AAD"/>
    <w:rsid w:val="006D3590"/>
    <w:rsid w:val="006D39B6"/>
    <w:rsid w:val="006D4080"/>
    <w:rsid w:val="006D4908"/>
    <w:rsid w:val="006D7B29"/>
    <w:rsid w:val="006E226D"/>
    <w:rsid w:val="006E2C06"/>
    <w:rsid w:val="006E2CAE"/>
    <w:rsid w:val="006E33DE"/>
    <w:rsid w:val="006E4828"/>
    <w:rsid w:val="006E5FE5"/>
    <w:rsid w:val="006E6A9C"/>
    <w:rsid w:val="006E7A4B"/>
    <w:rsid w:val="006F0446"/>
    <w:rsid w:val="006F1CAC"/>
    <w:rsid w:val="006F3783"/>
    <w:rsid w:val="006F47B9"/>
    <w:rsid w:val="006F511F"/>
    <w:rsid w:val="006F6478"/>
    <w:rsid w:val="006F654E"/>
    <w:rsid w:val="006F7DCA"/>
    <w:rsid w:val="007022E3"/>
    <w:rsid w:val="00704528"/>
    <w:rsid w:val="00704720"/>
    <w:rsid w:val="00706275"/>
    <w:rsid w:val="00706613"/>
    <w:rsid w:val="00706F84"/>
    <w:rsid w:val="00707C0A"/>
    <w:rsid w:val="00712BC0"/>
    <w:rsid w:val="0071432A"/>
    <w:rsid w:val="00714422"/>
    <w:rsid w:val="00715051"/>
    <w:rsid w:val="0071542B"/>
    <w:rsid w:val="0071585E"/>
    <w:rsid w:val="0071591A"/>
    <w:rsid w:val="00715C8B"/>
    <w:rsid w:val="0071719C"/>
    <w:rsid w:val="007174CE"/>
    <w:rsid w:val="00717BE6"/>
    <w:rsid w:val="007201F7"/>
    <w:rsid w:val="007221B5"/>
    <w:rsid w:val="00722D24"/>
    <w:rsid w:val="00723633"/>
    <w:rsid w:val="00724AA7"/>
    <w:rsid w:val="007257C0"/>
    <w:rsid w:val="0072636C"/>
    <w:rsid w:val="00727ED1"/>
    <w:rsid w:val="0073038B"/>
    <w:rsid w:val="00730CE6"/>
    <w:rsid w:val="00731993"/>
    <w:rsid w:val="0073199C"/>
    <w:rsid w:val="00731B0F"/>
    <w:rsid w:val="00731FC1"/>
    <w:rsid w:val="00734A7F"/>
    <w:rsid w:val="00734AE2"/>
    <w:rsid w:val="00735409"/>
    <w:rsid w:val="00736364"/>
    <w:rsid w:val="00737F27"/>
    <w:rsid w:val="007416C7"/>
    <w:rsid w:val="00743406"/>
    <w:rsid w:val="007450B8"/>
    <w:rsid w:val="00745AA1"/>
    <w:rsid w:val="007468BC"/>
    <w:rsid w:val="007477FD"/>
    <w:rsid w:val="007479A4"/>
    <w:rsid w:val="00747BB4"/>
    <w:rsid w:val="0075000F"/>
    <w:rsid w:val="00750435"/>
    <w:rsid w:val="00751D7B"/>
    <w:rsid w:val="00751EE6"/>
    <w:rsid w:val="0075210B"/>
    <w:rsid w:val="00752C5C"/>
    <w:rsid w:val="00753ED0"/>
    <w:rsid w:val="007541DB"/>
    <w:rsid w:val="007554D6"/>
    <w:rsid w:val="00756863"/>
    <w:rsid w:val="00761D73"/>
    <w:rsid w:val="0076212D"/>
    <w:rsid w:val="0076528D"/>
    <w:rsid w:val="007665AA"/>
    <w:rsid w:val="00766E65"/>
    <w:rsid w:val="00767306"/>
    <w:rsid w:val="0077038E"/>
    <w:rsid w:val="0077081E"/>
    <w:rsid w:val="007731E2"/>
    <w:rsid w:val="00775563"/>
    <w:rsid w:val="00776607"/>
    <w:rsid w:val="00780C08"/>
    <w:rsid w:val="00780CD6"/>
    <w:rsid w:val="0078338F"/>
    <w:rsid w:val="00785CF3"/>
    <w:rsid w:val="00786B3E"/>
    <w:rsid w:val="00787396"/>
    <w:rsid w:val="00787F9A"/>
    <w:rsid w:val="007917DE"/>
    <w:rsid w:val="00791DD6"/>
    <w:rsid w:val="007943A0"/>
    <w:rsid w:val="00794BF5"/>
    <w:rsid w:val="00794C54"/>
    <w:rsid w:val="0079535A"/>
    <w:rsid w:val="00796352"/>
    <w:rsid w:val="007976BE"/>
    <w:rsid w:val="007A2316"/>
    <w:rsid w:val="007A240B"/>
    <w:rsid w:val="007A2D4E"/>
    <w:rsid w:val="007A3987"/>
    <w:rsid w:val="007A40A9"/>
    <w:rsid w:val="007A5CEE"/>
    <w:rsid w:val="007A7D3B"/>
    <w:rsid w:val="007B028D"/>
    <w:rsid w:val="007B1008"/>
    <w:rsid w:val="007B1B17"/>
    <w:rsid w:val="007B1F60"/>
    <w:rsid w:val="007B3DA5"/>
    <w:rsid w:val="007B64BE"/>
    <w:rsid w:val="007C1143"/>
    <w:rsid w:val="007C321C"/>
    <w:rsid w:val="007C48D4"/>
    <w:rsid w:val="007C5B00"/>
    <w:rsid w:val="007C5C91"/>
    <w:rsid w:val="007C699F"/>
    <w:rsid w:val="007C69F9"/>
    <w:rsid w:val="007C71BE"/>
    <w:rsid w:val="007D1633"/>
    <w:rsid w:val="007D35D6"/>
    <w:rsid w:val="007D4845"/>
    <w:rsid w:val="007D6403"/>
    <w:rsid w:val="007D6833"/>
    <w:rsid w:val="007D6C54"/>
    <w:rsid w:val="007E09D6"/>
    <w:rsid w:val="007E129B"/>
    <w:rsid w:val="007E1947"/>
    <w:rsid w:val="007E352D"/>
    <w:rsid w:val="007E374C"/>
    <w:rsid w:val="007E3C10"/>
    <w:rsid w:val="007E583F"/>
    <w:rsid w:val="007E64F3"/>
    <w:rsid w:val="007E7233"/>
    <w:rsid w:val="007E7562"/>
    <w:rsid w:val="007E7ED8"/>
    <w:rsid w:val="007E7FE2"/>
    <w:rsid w:val="007F14E2"/>
    <w:rsid w:val="007F2210"/>
    <w:rsid w:val="007F3F35"/>
    <w:rsid w:val="007F4213"/>
    <w:rsid w:val="007F47A5"/>
    <w:rsid w:val="007F48D3"/>
    <w:rsid w:val="007F5DC0"/>
    <w:rsid w:val="007F631B"/>
    <w:rsid w:val="007F7A34"/>
    <w:rsid w:val="0080154E"/>
    <w:rsid w:val="0080196E"/>
    <w:rsid w:val="008037A9"/>
    <w:rsid w:val="00807D6D"/>
    <w:rsid w:val="00812076"/>
    <w:rsid w:val="0081338C"/>
    <w:rsid w:val="00814624"/>
    <w:rsid w:val="0081606F"/>
    <w:rsid w:val="008163B9"/>
    <w:rsid w:val="00817247"/>
    <w:rsid w:val="008176C6"/>
    <w:rsid w:val="00817C10"/>
    <w:rsid w:val="00817DAC"/>
    <w:rsid w:val="00817DAE"/>
    <w:rsid w:val="0082175B"/>
    <w:rsid w:val="008226A9"/>
    <w:rsid w:val="00822843"/>
    <w:rsid w:val="0082408C"/>
    <w:rsid w:val="00825BED"/>
    <w:rsid w:val="00825DE7"/>
    <w:rsid w:val="00826EB5"/>
    <w:rsid w:val="00831015"/>
    <w:rsid w:val="00831273"/>
    <w:rsid w:val="008378DC"/>
    <w:rsid w:val="00841620"/>
    <w:rsid w:val="008434DA"/>
    <w:rsid w:val="008438E4"/>
    <w:rsid w:val="0084398A"/>
    <w:rsid w:val="008440C3"/>
    <w:rsid w:val="008466E4"/>
    <w:rsid w:val="008476FD"/>
    <w:rsid w:val="00847D76"/>
    <w:rsid w:val="008525A1"/>
    <w:rsid w:val="00855EB6"/>
    <w:rsid w:val="0085679C"/>
    <w:rsid w:val="008578D5"/>
    <w:rsid w:val="00860838"/>
    <w:rsid w:val="008615E8"/>
    <w:rsid w:val="00861666"/>
    <w:rsid w:val="00862127"/>
    <w:rsid w:val="00862322"/>
    <w:rsid w:val="00863B6A"/>
    <w:rsid w:val="00864B98"/>
    <w:rsid w:val="00864D0C"/>
    <w:rsid w:val="008700C1"/>
    <w:rsid w:val="008715E4"/>
    <w:rsid w:val="00872321"/>
    <w:rsid w:val="008724BA"/>
    <w:rsid w:val="0087255E"/>
    <w:rsid w:val="00872D6C"/>
    <w:rsid w:val="00873044"/>
    <w:rsid w:val="008736CB"/>
    <w:rsid w:val="008741C1"/>
    <w:rsid w:val="00874C2D"/>
    <w:rsid w:val="00875D2A"/>
    <w:rsid w:val="00876B67"/>
    <w:rsid w:val="00877688"/>
    <w:rsid w:val="00877A1E"/>
    <w:rsid w:val="00881E28"/>
    <w:rsid w:val="0088243F"/>
    <w:rsid w:val="0088440A"/>
    <w:rsid w:val="00884BD1"/>
    <w:rsid w:val="00884DD2"/>
    <w:rsid w:val="00887400"/>
    <w:rsid w:val="00887992"/>
    <w:rsid w:val="00890331"/>
    <w:rsid w:val="00893060"/>
    <w:rsid w:val="00896D12"/>
    <w:rsid w:val="00897FD9"/>
    <w:rsid w:val="008A0938"/>
    <w:rsid w:val="008A1741"/>
    <w:rsid w:val="008A232A"/>
    <w:rsid w:val="008A5415"/>
    <w:rsid w:val="008A6747"/>
    <w:rsid w:val="008A67FF"/>
    <w:rsid w:val="008B3602"/>
    <w:rsid w:val="008B371C"/>
    <w:rsid w:val="008B46B5"/>
    <w:rsid w:val="008B470F"/>
    <w:rsid w:val="008B4DD5"/>
    <w:rsid w:val="008C2B7F"/>
    <w:rsid w:val="008C2C11"/>
    <w:rsid w:val="008C2E67"/>
    <w:rsid w:val="008C45CD"/>
    <w:rsid w:val="008C4B6D"/>
    <w:rsid w:val="008C7389"/>
    <w:rsid w:val="008D0370"/>
    <w:rsid w:val="008D0ECA"/>
    <w:rsid w:val="008D155C"/>
    <w:rsid w:val="008D4ECF"/>
    <w:rsid w:val="008D64BA"/>
    <w:rsid w:val="008E3588"/>
    <w:rsid w:val="008E42CC"/>
    <w:rsid w:val="008E4776"/>
    <w:rsid w:val="008E4D95"/>
    <w:rsid w:val="008F1597"/>
    <w:rsid w:val="008F1C89"/>
    <w:rsid w:val="008F2EF5"/>
    <w:rsid w:val="008F57B1"/>
    <w:rsid w:val="008F6717"/>
    <w:rsid w:val="009015E9"/>
    <w:rsid w:val="00904447"/>
    <w:rsid w:val="009045F8"/>
    <w:rsid w:val="00905290"/>
    <w:rsid w:val="00907021"/>
    <w:rsid w:val="009072DA"/>
    <w:rsid w:val="0090735E"/>
    <w:rsid w:val="00907952"/>
    <w:rsid w:val="00910259"/>
    <w:rsid w:val="009120F8"/>
    <w:rsid w:val="0091227A"/>
    <w:rsid w:val="009158A9"/>
    <w:rsid w:val="00915F68"/>
    <w:rsid w:val="009166F0"/>
    <w:rsid w:val="00916AA8"/>
    <w:rsid w:val="00916D3F"/>
    <w:rsid w:val="0091778A"/>
    <w:rsid w:val="00921B6A"/>
    <w:rsid w:val="00921CAC"/>
    <w:rsid w:val="0092245B"/>
    <w:rsid w:val="00923467"/>
    <w:rsid w:val="00923FB0"/>
    <w:rsid w:val="00925539"/>
    <w:rsid w:val="00926E17"/>
    <w:rsid w:val="00927264"/>
    <w:rsid w:val="009272DD"/>
    <w:rsid w:val="00927599"/>
    <w:rsid w:val="009279BC"/>
    <w:rsid w:val="009279C2"/>
    <w:rsid w:val="00930952"/>
    <w:rsid w:val="00933118"/>
    <w:rsid w:val="00933582"/>
    <w:rsid w:val="00934F3B"/>
    <w:rsid w:val="0093552A"/>
    <w:rsid w:val="00935E34"/>
    <w:rsid w:val="00936400"/>
    <w:rsid w:val="00936543"/>
    <w:rsid w:val="00936ED7"/>
    <w:rsid w:val="009374CE"/>
    <w:rsid w:val="0093754A"/>
    <w:rsid w:val="009417F2"/>
    <w:rsid w:val="00941B7E"/>
    <w:rsid w:val="0094271E"/>
    <w:rsid w:val="00942F03"/>
    <w:rsid w:val="0094304A"/>
    <w:rsid w:val="00943816"/>
    <w:rsid w:val="00945C47"/>
    <w:rsid w:val="00947678"/>
    <w:rsid w:val="00951376"/>
    <w:rsid w:val="0095425C"/>
    <w:rsid w:val="00954587"/>
    <w:rsid w:val="00955300"/>
    <w:rsid w:val="0096118B"/>
    <w:rsid w:val="00961859"/>
    <w:rsid w:val="00961F63"/>
    <w:rsid w:val="00963090"/>
    <w:rsid w:val="00965C2B"/>
    <w:rsid w:val="0096774B"/>
    <w:rsid w:val="0097344E"/>
    <w:rsid w:val="009739E8"/>
    <w:rsid w:val="0097429C"/>
    <w:rsid w:val="00975BAC"/>
    <w:rsid w:val="00976196"/>
    <w:rsid w:val="009765FE"/>
    <w:rsid w:val="009778BA"/>
    <w:rsid w:val="00980917"/>
    <w:rsid w:val="00981063"/>
    <w:rsid w:val="0098395C"/>
    <w:rsid w:val="00983E64"/>
    <w:rsid w:val="00983FDE"/>
    <w:rsid w:val="00986ADD"/>
    <w:rsid w:val="0098744E"/>
    <w:rsid w:val="00987AEC"/>
    <w:rsid w:val="00991868"/>
    <w:rsid w:val="0099321A"/>
    <w:rsid w:val="0099683B"/>
    <w:rsid w:val="00996D39"/>
    <w:rsid w:val="00997003"/>
    <w:rsid w:val="009A0FF6"/>
    <w:rsid w:val="009A2CD4"/>
    <w:rsid w:val="009A50F4"/>
    <w:rsid w:val="009A53C6"/>
    <w:rsid w:val="009A5DE3"/>
    <w:rsid w:val="009A7B95"/>
    <w:rsid w:val="009A7E23"/>
    <w:rsid w:val="009A7EC3"/>
    <w:rsid w:val="009B0619"/>
    <w:rsid w:val="009B13BF"/>
    <w:rsid w:val="009B2F30"/>
    <w:rsid w:val="009B311F"/>
    <w:rsid w:val="009B379C"/>
    <w:rsid w:val="009B38E8"/>
    <w:rsid w:val="009B4EBB"/>
    <w:rsid w:val="009B525C"/>
    <w:rsid w:val="009B5D72"/>
    <w:rsid w:val="009B63DA"/>
    <w:rsid w:val="009B6766"/>
    <w:rsid w:val="009B6B41"/>
    <w:rsid w:val="009B7A04"/>
    <w:rsid w:val="009C102F"/>
    <w:rsid w:val="009C16CF"/>
    <w:rsid w:val="009C4609"/>
    <w:rsid w:val="009C68E5"/>
    <w:rsid w:val="009C722B"/>
    <w:rsid w:val="009C73CE"/>
    <w:rsid w:val="009C7904"/>
    <w:rsid w:val="009C7B64"/>
    <w:rsid w:val="009C7CB3"/>
    <w:rsid w:val="009D0219"/>
    <w:rsid w:val="009D1494"/>
    <w:rsid w:val="009D32EC"/>
    <w:rsid w:val="009D536D"/>
    <w:rsid w:val="009D5B7F"/>
    <w:rsid w:val="009D7DC7"/>
    <w:rsid w:val="009D7F66"/>
    <w:rsid w:val="009E0424"/>
    <w:rsid w:val="009E0558"/>
    <w:rsid w:val="009E26FD"/>
    <w:rsid w:val="009E2799"/>
    <w:rsid w:val="009E342F"/>
    <w:rsid w:val="009E45E4"/>
    <w:rsid w:val="009E5449"/>
    <w:rsid w:val="009E5C7B"/>
    <w:rsid w:val="009E5EF5"/>
    <w:rsid w:val="009E7136"/>
    <w:rsid w:val="009E71D0"/>
    <w:rsid w:val="009E7F37"/>
    <w:rsid w:val="009F0690"/>
    <w:rsid w:val="009F12A3"/>
    <w:rsid w:val="009F2367"/>
    <w:rsid w:val="009F283F"/>
    <w:rsid w:val="009F29A4"/>
    <w:rsid w:val="009F587B"/>
    <w:rsid w:val="009F668C"/>
    <w:rsid w:val="009F7097"/>
    <w:rsid w:val="009F717D"/>
    <w:rsid w:val="00A02FD7"/>
    <w:rsid w:val="00A038AE"/>
    <w:rsid w:val="00A06022"/>
    <w:rsid w:val="00A064C2"/>
    <w:rsid w:val="00A06895"/>
    <w:rsid w:val="00A102C2"/>
    <w:rsid w:val="00A108DF"/>
    <w:rsid w:val="00A11555"/>
    <w:rsid w:val="00A119A3"/>
    <w:rsid w:val="00A119C6"/>
    <w:rsid w:val="00A122E3"/>
    <w:rsid w:val="00A124A9"/>
    <w:rsid w:val="00A13247"/>
    <w:rsid w:val="00A13BDE"/>
    <w:rsid w:val="00A13FF6"/>
    <w:rsid w:val="00A15846"/>
    <w:rsid w:val="00A174FA"/>
    <w:rsid w:val="00A20AE5"/>
    <w:rsid w:val="00A20D07"/>
    <w:rsid w:val="00A23EFD"/>
    <w:rsid w:val="00A266D1"/>
    <w:rsid w:val="00A26723"/>
    <w:rsid w:val="00A270AE"/>
    <w:rsid w:val="00A30DC6"/>
    <w:rsid w:val="00A31B34"/>
    <w:rsid w:val="00A31F75"/>
    <w:rsid w:val="00A3379B"/>
    <w:rsid w:val="00A340F3"/>
    <w:rsid w:val="00A3659E"/>
    <w:rsid w:val="00A36841"/>
    <w:rsid w:val="00A36BBA"/>
    <w:rsid w:val="00A40AA7"/>
    <w:rsid w:val="00A40D2E"/>
    <w:rsid w:val="00A42441"/>
    <w:rsid w:val="00A47262"/>
    <w:rsid w:val="00A5201E"/>
    <w:rsid w:val="00A527F0"/>
    <w:rsid w:val="00A533A4"/>
    <w:rsid w:val="00A54529"/>
    <w:rsid w:val="00A54BDA"/>
    <w:rsid w:val="00A56568"/>
    <w:rsid w:val="00A56EA0"/>
    <w:rsid w:val="00A5774A"/>
    <w:rsid w:val="00A606A7"/>
    <w:rsid w:val="00A60A39"/>
    <w:rsid w:val="00A618EC"/>
    <w:rsid w:val="00A62954"/>
    <w:rsid w:val="00A64082"/>
    <w:rsid w:val="00A6448F"/>
    <w:rsid w:val="00A656D2"/>
    <w:rsid w:val="00A6578F"/>
    <w:rsid w:val="00A670BF"/>
    <w:rsid w:val="00A70A7A"/>
    <w:rsid w:val="00A70D3A"/>
    <w:rsid w:val="00A7194B"/>
    <w:rsid w:val="00A746E4"/>
    <w:rsid w:val="00A74C67"/>
    <w:rsid w:val="00A75A16"/>
    <w:rsid w:val="00A778F1"/>
    <w:rsid w:val="00A80670"/>
    <w:rsid w:val="00A81915"/>
    <w:rsid w:val="00A8271E"/>
    <w:rsid w:val="00A83ECC"/>
    <w:rsid w:val="00A87D12"/>
    <w:rsid w:val="00A905C0"/>
    <w:rsid w:val="00A9194D"/>
    <w:rsid w:val="00A91ACD"/>
    <w:rsid w:val="00A96C02"/>
    <w:rsid w:val="00AA08EB"/>
    <w:rsid w:val="00AA71E6"/>
    <w:rsid w:val="00AB0E4C"/>
    <w:rsid w:val="00AB0EF8"/>
    <w:rsid w:val="00AB1EA1"/>
    <w:rsid w:val="00AB3138"/>
    <w:rsid w:val="00AB44C8"/>
    <w:rsid w:val="00AB527D"/>
    <w:rsid w:val="00AB6CDC"/>
    <w:rsid w:val="00AC039D"/>
    <w:rsid w:val="00AC30AF"/>
    <w:rsid w:val="00AC41F5"/>
    <w:rsid w:val="00AC50D1"/>
    <w:rsid w:val="00AC521B"/>
    <w:rsid w:val="00AC5B80"/>
    <w:rsid w:val="00AC67BF"/>
    <w:rsid w:val="00AC6FC9"/>
    <w:rsid w:val="00AD0D01"/>
    <w:rsid w:val="00AD367C"/>
    <w:rsid w:val="00AD4A7E"/>
    <w:rsid w:val="00AD5FA5"/>
    <w:rsid w:val="00AD640C"/>
    <w:rsid w:val="00AD7506"/>
    <w:rsid w:val="00AE149A"/>
    <w:rsid w:val="00AE1AE6"/>
    <w:rsid w:val="00AE2298"/>
    <w:rsid w:val="00AE2CFF"/>
    <w:rsid w:val="00AE60E2"/>
    <w:rsid w:val="00AE6621"/>
    <w:rsid w:val="00AE7C13"/>
    <w:rsid w:val="00AE7F99"/>
    <w:rsid w:val="00AF24ED"/>
    <w:rsid w:val="00AF4ACB"/>
    <w:rsid w:val="00B02A25"/>
    <w:rsid w:val="00B045AC"/>
    <w:rsid w:val="00B06A66"/>
    <w:rsid w:val="00B06FD0"/>
    <w:rsid w:val="00B0703B"/>
    <w:rsid w:val="00B07167"/>
    <w:rsid w:val="00B118AA"/>
    <w:rsid w:val="00B12757"/>
    <w:rsid w:val="00B12AAE"/>
    <w:rsid w:val="00B1490E"/>
    <w:rsid w:val="00B15835"/>
    <w:rsid w:val="00B21E15"/>
    <w:rsid w:val="00B23EE6"/>
    <w:rsid w:val="00B25049"/>
    <w:rsid w:val="00B25380"/>
    <w:rsid w:val="00B267BE"/>
    <w:rsid w:val="00B273CF"/>
    <w:rsid w:val="00B32A2F"/>
    <w:rsid w:val="00B32DB5"/>
    <w:rsid w:val="00B33383"/>
    <w:rsid w:val="00B34950"/>
    <w:rsid w:val="00B34B98"/>
    <w:rsid w:val="00B365D0"/>
    <w:rsid w:val="00B409C5"/>
    <w:rsid w:val="00B413E1"/>
    <w:rsid w:val="00B41B5B"/>
    <w:rsid w:val="00B43C82"/>
    <w:rsid w:val="00B43F53"/>
    <w:rsid w:val="00B44803"/>
    <w:rsid w:val="00B471BE"/>
    <w:rsid w:val="00B47703"/>
    <w:rsid w:val="00B557FA"/>
    <w:rsid w:val="00B55E52"/>
    <w:rsid w:val="00B569D9"/>
    <w:rsid w:val="00B573FE"/>
    <w:rsid w:val="00B630D5"/>
    <w:rsid w:val="00B63F90"/>
    <w:rsid w:val="00B646F6"/>
    <w:rsid w:val="00B67048"/>
    <w:rsid w:val="00B707AD"/>
    <w:rsid w:val="00B7140E"/>
    <w:rsid w:val="00B749A4"/>
    <w:rsid w:val="00B763B1"/>
    <w:rsid w:val="00B766CD"/>
    <w:rsid w:val="00B91227"/>
    <w:rsid w:val="00B9421E"/>
    <w:rsid w:val="00B94F4E"/>
    <w:rsid w:val="00B9623F"/>
    <w:rsid w:val="00BA02D6"/>
    <w:rsid w:val="00BA34F0"/>
    <w:rsid w:val="00BA5E49"/>
    <w:rsid w:val="00BB42E0"/>
    <w:rsid w:val="00BB5B89"/>
    <w:rsid w:val="00BB6B3F"/>
    <w:rsid w:val="00BB6D49"/>
    <w:rsid w:val="00BC25F9"/>
    <w:rsid w:val="00BC332F"/>
    <w:rsid w:val="00BC4243"/>
    <w:rsid w:val="00BC6647"/>
    <w:rsid w:val="00BC7BE4"/>
    <w:rsid w:val="00BD1E4C"/>
    <w:rsid w:val="00BD2292"/>
    <w:rsid w:val="00BD4509"/>
    <w:rsid w:val="00BD4839"/>
    <w:rsid w:val="00BD51C8"/>
    <w:rsid w:val="00BD7D56"/>
    <w:rsid w:val="00BE08A4"/>
    <w:rsid w:val="00BE0DD4"/>
    <w:rsid w:val="00BE13B8"/>
    <w:rsid w:val="00BE19DC"/>
    <w:rsid w:val="00BE294C"/>
    <w:rsid w:val="00BE2EE1"/>
    <w:rsid w:val="00BE699D"/>
    <w:rsid w:val="00BF0F2E"/>
    <w:rsid w:val="00BF11BB"/>
    <w:rsid w:val="00BF1972"/>
    <w:rsid w:val="00BF26D8"/>
    <w:rsid w:val="00BF408B"/>
    <w:rsid w:val="00BF4144"/>
    <w:rsid w:val="00BF4155"/>
    <w:rsid w:val="00BF52EF"/>
    <w:rsid w:val="00BF5F12"/>
    <w:rsid w:val="00BF7083"/>
    <w:rsid w:val="00C03337"/>
    <w:rsid w:val="00C0404D"/>
    <w:rsid w:val="00C04800"/>
    <w:rsid w:val="00C05114"/>
    <w:rsid w:val="00C05130"/>
    <w:rsid w:val="00C058F6"/>
    <w:rsid w:val="00C05C19"/>
    <w:rsid w:val="00C06821"/>
    <w:rsid w:val="00C06D80"/>
    <w:rsid w:val="00C07A44"/>
    <w:rsid w:val="00C108A8"/>
    <w:rsid w:val="00C1277C"/>
    <w:rsid w:val="00C14C1F"/>
    <w:rsid w:val="00C15D5E"/>
    <w:rsid w:val="00C169BC"/>
    <w:rsid w:val="00C1742C"/>
    <w:rsid w:val="00C175A0"/>
    <w:rsid w:val="00C21D88"/>
    <w:rsid w:val="00C2264B"/>
    <w:rsid w:val="00C23331"/>
    <w:rsid w:val="00C27A91"/>
    <w:rsid w:val="00C27C25"/>
    <w:rsid w:val="00C307C6"/>
    <w:rsid w:val="00C318E9"/>
    <w:rsid w:val="00C328AA"/>
    <w:rsid w:val="00C34822"/>
    <w:rsid w:val="00C36C0F"/>
    <w:rsid w:val="00C40C94"/>
    <w:rsid w:val="00C41F20"/>
    <w:rsid w:val="00C423DB"/>
    <w:rsid w:val="00C431E3"/>
    <w:rsid w:val="00C43CF8"/>
    <w:rsid w:val="00C444DC"/>
    <w:rsid w:val="00C44EB6"/>
    <w:rsid w:val="00C4523C"/>
    <w:rsid w:val="00C45404"/>
    <w:rsid w:val="00C47EB4"/>
    <w:rsid w:val="00C50341"/>
    <w:rsid w:val="00C50C46"/>
    <w:rsid w:val="00C51044"/>
    <w:rsid w:val="00C51EA2"/>
    <w:rsid w:val="00C53CD1"/>
    <w:rsid w:val="00C54B19"/>
    <w:rsid w:val="00C5596E"/>
    <w:rsid w:val="00C56605"/>
    <w:rsid w:val="00C60C2D"/>
    <w:rsid w:val="00C618C2"/>
    <w:rsid w:val="00C62B01"/>
    <w:rsid w:val="00C63464"/>
    <w:rsid w:val="00C65394"/>
    <w:rsid w:val="00C66097"/>
    <w:rsid w:val="00C67A08"/>
    <w:rsid w:val="00C70300"/>
    <w:rsid w:val="00C70AC2"/>
    <w:rsid w:val="00C71ED2"/>
    <w:rsid w:val="00C73FA8"/>
    <w:rsid w:val="00C744C4"/>
    <w:rsid w:val="00C74EA8"/>
    <w:rsid w:val="00C808D4"/>
    <w:rsid w:val="00C82C4C"/>
    <w:rsid w:val="00C82DA3"/>
    <w:rsid w:val="00C83674"/>
    <w:rsid w:val="00C8406B"/>
    <w:rsid w:val="00C84BF0"/>
    <w:rsid w:val="00C84FA6"/>
    <w:rsid w:val="00C87FE6"/>
    <w:rsid w:val="00C915D1"/>
    <w:rsid w:val="00C9166E"/>
    <w:rsid w:val="00C92592"/>
    <w:rsid w:val="00C92C71"/>
    <w:rsid w:val="00C92E29"/>
    <w:rsid w:val="00C932D3"/>
    <w:rsid w:val="00C93976"/>
    <w:rsid w:val="00C9407D"/>
    <w:rsid w:val="00C94EE2"/>
    <w:rsid w:val="00C95D54"/>
    <w:rsid w:val="00C9662B"/>
    <w:rsid w:val="00C9725D"/>
    <w:rsid w:val="00CA3C72"/>
    <w:rsid w:val="00CA5865"/>
    <w:rsid w:val="00CB254C"/>
    <w:rsid w:val="00CB40E0"/>
    <w:rsid w:val="00CB653A"/>
    <w:rsid w:val="00CB6E5E"/>
    <w:rsid w:val="00CC151C"/>
    <w:rsid w:val="00CC2B59"/>
    <w:rsid w:val="00CC2F2E"/>
    <w:rsid w:val="00CC3186"/>
    <w:rsid w:val="00CC48D4"/>
    <w:rsid w:val="00CC59BB"/>
    <w:rsid w:val="00CC5FF6"/>
    <w:rsid w:val="00CC6EBB"/>
    <w:rsid w:val="00CD1366"/>
    <w:rsid w:val="00CD1A35"/>
    <w:rsid w:val="00CD1F01"/>
    <w:rsid w:val="00CD7850"/>
    <w:rsid w:val="00CE0C19"/>
    <w:rsid w:val="00CE221F"/>
    <w:rsid w:val="00CE2673"/>
    <w:rsid w:val="00CE3B61"/>
    <w:rsid w:val="00CE4A63"/>
    <w:rsid w:val="00CE58B6"/>
    <w:rsid w:val="00CE5E85"/>
    <w:rsid w:val="00CE64A7"/>
    <w:rsid w:val="00CE7008"/>
    <w:rsid w:val="00CE7F5D"/>
    <w:rsid w:val="00CF0C9A"/>
    <w:rsid w:val="00CF172F"/>
    <w:rsid w:val="00CF21C1"/>
    <w:rsid w:val="00CF2250"/>
    <w:rsid w:val="00CF3F95"/>
    <w:rsid w:val="00CF40CB"/>
    <w:rsid w:val="00CF6001"/>
    <w:rsid w:val="00CF634C"/>
    <w:rsid w:val="00D00780"/>
    <w:rsid w:val="00D02936"/>
    <w:rsid w:val="00D04717"/>
    <w:rsid w:val="00D04CB7"/>
    <w:rsid w:val="00D06488"/>
    <w:rsid w:val="00D07CD9"/>
    <w:rsid w:val="00D11FE4"/>
    <w:rsid w:val="00D132F7"/>
    <w:rsid w:val="00D14353"/>
    <w:rsid w:val="00D14C1A"/>
    <w:rsid w:val="00D1657B"/>
    <w:rsid w:val="00D171B7"/>
    <w:rsid w:val="00D20747"/>
    <w:rsid w:val="00D21061"/>
    <w:rsid w:val="00D22445"/>
    <w:rsid w:val="00D22BA0"/>
    <w:rsid w:val="00D24283"/>
    <w:rsid w:val="00D2741A"/>
    <w:rsid w:val="00D2778F"/>
    <w:rsid w:val="00D27BF0"/>
    <w:rsid w:val="00D306A7"/>
    <w:rsid w:val="00D306F0"/>
    <w:rsid w:val="00D3102F"/>
    <w:rsid w:val="00D32483"/>
    <w:rsid w:val="00D32E55"/>
    <w:rsid w:val="00D331DA"/>
    <w:rsid w:val="00D345E4"/>
    <w:rsid w:val="00D349C5"/>
    <w:rsid w:val="00D350C1"/>
    <w:rsid w:val="00D352D6"/>
    <w:rsid w:val="00D352E0"/>
    <w:rsid w:val="00D376FE"/>
    <w:rsid w:val="00D37D9C"/>
    <w:rsid w:val="00D4018F"/>
    <w:rsid w:val="00D41098"/>
    <w:rsid w:val="00D439A5"/>
    <w:rsid w:val="00D43C7A"/>
    <w:rsid w:val="00D43CE9"/>
    <w:rsid w:val="00D43E9E"/>
    <w:rsid w:val="00D449A6"/>
    <w:rsid w:val="00D47CD8"/>
    <w:rsid w:val="00D51A0D"/>
    <w:rsid w:val="00D5227E"/>
    <w:rsid w:val="00D529A6"/>
    <w:rsid w:val="00D537BF"/>
    <w:rsid w:val="00D545D4"/>
    <w:rsid w:val="00D54E46"/>
    <w:rsid w:val="00D558D5"/>
    <w:rsid w:val="00D63116"/>
    <w:rsid w:val="00D6560E"/>
    <w:rsid w:val="00D65662"/>
    <w:rsid w:val="00D66016"/>
    <w:rsid w:val="00D66AA6"/>
    <w:rsid w:val="00D6764B"/>
    <w:rsid w:val="00D7123A"/>
    <w:rsid w:val="00D742CB"/>
    <w:rsid w:val="00D74AC5"/>
    <w:rsid w:val="00D756A1"/>
    <w:rsid w:val="00D76216"/>
    <w:rsid w:val="00D7668A"/>
    <w:rsid w:val="00D77A28"/>
    <w:rsid w:val="00D77DF4"/>
    <w:rsid w:val="00D82F1B"/>
    <w:rsid w:val="00D83112"/>
    <w:rsid w:val="00D85424"/>
    <w:rsid w:val="00D87116"/>
    <w:rsid w:val="00D874E5"/>
    <w:rsid w:val="00D91196"/>
    <w:rsid w:val="00D94F89"/>
    <w:rsid w:val="00D953CC"/>
    <w:rsid w:val="00D95458"/>
    <w:rsid w:val="00D9578D"/>
    <w:rsid w:val="00D96FB6"/>
    <w:rsid w:val="00D97793"/>
    <w:rsid w:val="00D97D2B"/>
    <w:rsid w:val="00DA095F"/>
    <w:rsid w:val="00DA17DB"/>
    <w:rsid w:val="00DA1DC1"/>
    <w:rsid w:val="00DA32B9"/>
    <w:rsid w:val="00DA3780"/>
    <w:rsid w:val="00DA5AFF"/>
    <w:rsid w:val="00DA6B26"/>
    <w:rsid w:val="00DA6EF5"/>
    <w:rsid w:val="00DA7D4C"/>
    <w:rsid w:val="00DB2309"/>
    <w:rsid w:val="00DB40F4"/>
    <w:rsid w:val="00DB4B14"/>
    <w:rsid w:val="00DB6248"/>
    <w:rsid w:val="00DB64A2"/>
    <w:rsid w:val="00DC0664"/>
    <w:rsid w:val="00DC0A7C"/>
    <w:rsid w:val="00DC159C"/>
    <w:rsid w:val="00DC1965"/>
    <w:rsid w:val="00DC36CE"/>
    <w:rsid w:val="00DC6036"/>
    <w:rsid w:val="00DC6C4F"/>
    <w:rsid w:val="00DD3E97"/>
    <w:rsid w:val="00DD5772"/>
    <w:rsid w:val="00DD717C"/>
    <w:rsid w:val="00DE2E6E"/>
    <w:rsid w:val="00DE3B4D"/>
    <w:rsid w:val="00DE5A68"/>
    <w:rsid w:val="00DF03DD"/>
    <w:rsid w:val="00DF09B7"/>
    <w:rsid w:val="00DF0ABE"/>
    <w:rsid w:val="00DF263C"/>
    <w:rsid w:val="00DF6234"/>
    <w:rsid w:val="00DF653F"/>
    <w:rsid w:val="00DF6557"/>
    <w:rsid w:val="00DF7186"/>
    <w:rsid w:val="00DF768E"/>
    <w:rsid w:val="00DF7DB8"/>
    <w:rsid w:val="00DF7FAF"/>
    <w:rsid w:val="00E02008"/>
    <w:rsid w:val="00E0233D"/>
    <w:rsid w:val="00E02879"/>
    <w:rsid w:val="00E058EF"/>
    <w:rsid w:val="00E05AEC"/>
    <w:rsid w:val="00E06A13"/>
    <w:rsid w:val="00E06F7D"/>
    <w:rsid w:val="00E06F83"/>
    <w:rsid w:val="00E07959"/>
    <w:rsid w:val="00E07FBD"/>
    <w:rsid w:val="00E10E7C"/>
    <w:rsid w:val="00E121B4"/>
    <w:rsid w:val="00E123D2"/>
    <w:rsid w:val="00E14504"/>
    <w:rsid w:val="00E15347"/>
    <w:rsid w:val="00E1705E"/>
    <w:rsid w:val="00E17B9F"/>
    <w:rsid w:val="00E203E2"/>
    <w:rsid w:val="00E20C61"/>
    <w:rsid w:val="00E21FD8"/>
    <w:rsid w:val="00E236D2"/>
    <w:rsid w:val="00E25078"/>
    <w:rsid w:val="00E252CD"/>
    <w:rsid w:val="00E31096"/>
    <w:rsid w:val="00E31639"/>
    <w:rsid w:val="00E3529F"/>
    <w:rsid w:val="00E373F7"/>
    <w:rsid w:val="00E37758"/>
    <w:rsid w:val="00E3787D"/>
    <w:rsid w:val="00E425CE"/>
    <w:rsid w:val="00E4320B"/>
    <w:rsid w:val="00E43401"/>
    <w:rsid w:val="00E464DD"/>
    <w:rsid w:val="00E469FF"/>
    <w:rsid w:val="00E476D3"/>
    <w:rsid w:val="00E47F7D"/>
    <w:rsid w:val="00E52050"/>
    <w:rsid w:val="00E52CFF"/>
    <w:rsid w:val="00E53388"/>
    <w:rsid w:val="00E53866"/>
    <w:rsid w:val="00E556E2"/>
    <w:rsid w:val="00E55E06"/>
    <w:rsid w:val="00E57BC2"/>
    <w:rsid w:val="00E60284"/>
    <w:rsid w:val="00E60A58"/>
    <w:rsid w:val="00E617C7"/>
    <w:rsid w:val="00E62EE2"/>
    <w:rsid w:val="00E63847"/>
    <w:rsid w:val="00E64BB0"/>
    <w:rsid w:val="00E64BF8"/>
    <w:rsid w:val="00E64E2C"/>
    <w:rsid w:val="00E655BD"/>
    <w:rsid w:val="00E65950"/>
    <w:rsid w:val="00E65DA0"/>
    <w:rsid w:val="00E676EB"/>
    <w:rsid w:val="00E67F43"/>
    <w:rsid w:val="00E703F7"/>
    <w:rsid w:val="00E71BE9"/>
    <w:rsid w:val="00E71D1E"/>
    <w:rsid w:val="00E764B6"/>
    <w:rsid w:val="00E775AB"/>
    <w:rsid w:val="00E77895"/>
    <w:rsid w:val="00E804EB"/>
    <w:rsid w:val="00E82F63"/>
    <w:rsid w:val="00E85385"/>
    <w:rsid w:val="00E85CEE"/>
    <w:rsid w:val="00E9058E"/>
    <w:rsid w:val="00E91501"/>
    <w:rsid w:val="00E91828"/>
    <w:rsid w:val="00E93B8A"/>
    <w:rsid w:val="00E93F3E"/>
    <w:rsid w:val="00E94729"/>
    <w:rsid w:val="00E94D8E"/>
    <w:rsid w:val="00E94EFF"/>
    <w:rsid w:val="00E962A4"/>
    <w:rsid w:val="00E978DD"/>
    <w:rsid w:val="00EA0CE8"/>
    <w:rsid w:val="00EA27CC"/>
    <w:rsid w:val="00EA2F9B"/>
    <w:rsid w:val="00EA35A4"/>
    <w:rsid w:val="00EA3AD2"/>
    <w:rsid w:val="00EA3FD1"/>
    <w:rsid w:val="00EA4661"/>
    <w:rsid w:val="00EB04E1"/>
    <w:rsid w:val="00EB10B0"/>
    <w:rsid w:val="00EB3413"/>
    <w:rsid w:val="00EB57DE"/>
    <w:rsid w:val="00EC0493"/>
    <w:rsid w:val="00EC1F1D"/>
    <w:rsid w:val="00EC326A"/>
    <w:rsid w:val="00EC4452"/>
    <w:rsid w:val="00EC4753"/>
    <w:rsid w:val="00EC5F10"/>
    <w:rsid w:val="00ED06DD"/>
    <w:rsid w:val="00ED17D4"/>
    <w:rsid w:val="00ED598D"/>
    <w:rsid w:val="00ED6739"/>
    <w:rsid w:val="00ED6B4C"/>
    <w:rsid w:val="00ED7B6D"/>
    <w:rsid w:val="00EE1780"/>
    <w:rsid w:val="00EE1F9B"/>
    <w:rsid w:val="00EE29A6"/>
    <w:rsid w:val="00EE385E"/>
    <w:rsid w:val="00EE38EF"/>
    <w:rsid w:val="00EE43B3"/>
    <w:rsid w:val="00EE470F"/>
    <w:rsid w:val="00EE7732"/>
    <w:rsid w:val="00EE7E99"/>
    <w:rsid w:val="00EF0482"/>
    <w:rsid w:val="00EF0948"/>
    <w:rsid w:val="00EF1C07"/>
    <w:rsid w:val="00EF60F0"/>
    <w:rsid w:val="00F0254B"/>
    <w:rsid w:val="00F04702"/>
    <w:rsid w:val="00F0558D"/>
    <w:rsid w:val="00F05B58"/>
    <w:rsid w:val="00F06D3B"/>
    <w:rsid w:val="00F117A6"/>
    <w:rsid w:val="00F119DD"/>
    <w:rsid w:val="00F12903"/>
    <w:rsid w:val="00F13024"/>
    <w:rsid w:val="00F13112"/>
    <w:rsid w:val="00F13F05"/>
    <w:rsid w:val="00F14B31"/>
    <w:rsid w:val="00F172C9"/>
    <w:rsid w:val="00F233ED"/>
    <w:rsid w:val="00F23D9F"/>
    <w:rsid w:val="00F2414E"/>
    <w:rsid w:val="00F24627"/>
    <w:rsid w:val="00F24650"/>
    <w:rsid w:val="00F24F7B"/>
    <w:rsid w:val="00F253FD"/>
    <w:rsid w:val="00F25619"/>
    <w:rsid w:val="00F26B8F"/>
    <w:rsid w:val="00F27A3D"/>
    <w:rsid w:val="00F30280"/>
    <w:rsid w:val="00F318A1"/>
    <w:rsid w:val="00F32B76"/>
    <w:rsid w:val="00F33573"/>
    <w:rsid w:val="00F33764"/>
    <w:rsid w:val="00F40E55"/>
    <w:rsid w:val="00F40F84"/>
    <w:rsid w:val="00F4272D"/>
    <w:rsid w:val="00F42CE3"/>
    <w:rsid w:val="00F43051"/>
    <w:rsid w:val="00F435B8"/>
    <w:rsid w:val="00F43D4A"/>
    <w:rsid w:val="00F47F10"/>
    <w:rsid w:val="00F50D8C"/>
    <w:rsid w:val="00F52D19"/>
    <w:rsid w:val="00F53145"/>
    <w:rsid w:val="00F5608F"/>
    <w:rsid w:val="00F56B01"/>
    <w:rsid w:val="00F57E85"/>
    <w:rsid w:val="00F60745"/>
    <w:rsid w:val="00F60D69"/>
    <w:rsid w:val="00F611CD"/>
    <w:rsid w:val="00F61C28"/>
    <w:rsid w:val="00F62D10"/>
    <w:rsid w:val="00F6324F"/>
    <w:rsid w:val="00F63FB6"/>
    <w:rsid w:val="00F64268"/>
    <w:rsid w:val="00F65674"/>
    <w:rsid w:val="00F6591E"/>
    <w:rsid w:val="00F65A55"/>
    <w:rsid w:val="00F675BC"/>
    <w:rsid w:val="00F71012"/>
    <w:rsid w:val="00F74643"/>
    <w:rsid w:val="00F7472B"/>
    <w:rsid w:val="00F76C5C"/>
    <w:rsid w:val="00F77BDB"/>
    <w:rsid w:val="00F80536"/>
    <w:rsid w:val="00F812B7"/>
    <w:rsid w:val="00F82DD4"/>
    <w:rsid w:val="00F83D9C"/>
    <w:rsid w:val="00F84176"/>
    <w:rsid w:val="00F85C16"/>
    <w:rsid w:val="00F902F6"/>
    <w:rsid w:val="00F91051"/>
    <w:rsid w:val="00F9117F"/>
    <w:rsid w:val="00F9131B"/>
    <w:rsid w:val="00F92CA4"/>
    <w:rsid w:val="00F92E75"/>
    <w:rsid w:val="00F93132"/>
    <w:rsid w:val="00F95743"/>
    <w:rsid w:val="00FA0216"/>
    <w:rsid w:val="00FA1285"/>
    <w:rsid w:val="00FA27FC"/>
    <w:rsid w:val="00FA48AE"/>
    <w:rsid w:val="00FA5A81"/>
    <w:rsid w:val="00FA5D03"/>
    <w:rsid w:val="00FA7183"/>
    <w:rsid w:val="00FB0A55"/>
    <w:rsid w:val="00FB0B5C"/>
    <w:rsid w:val="00FB0B8B"/>
    <w:rsid w:val="00FB12E0"/>
    <w:rsid w:val="00FB13D6"/>
    <w:rsid w:val="00FB187C"/>
    <w:rsid w:val="00FB5318"/>
    <w:rsid w:val="00FB553B"/>
    <w:rsid w:val="00FC1AD4"/>
    <w:rsid w:val="00FC37FF"/>
    <w:rsid w:val="00FC3FEE"/>
    <w:rsid w:val="00FC43CD"/>
    <w:rsid w:val="00FC5B30"/>
    <w:rsid w:val="00FC5CFC"/>
    <w:rsid w:val="00FC5ED4"/>
    <w:rsid w:val="00FC6512"/>
    <w:rsid w:val="00FC65FE"/>
    <w:rsid w:val="00FD081E"/>
    <w:rsid w:val="00FD0921"/>
    <w:rsid w:val="00FD3419"/>
    <w:rsid w:val="00FD4B86"/>
    <w:rsid w:val="00FD56AC"/>
    <w:rsid w:val="00FD5B62"/>
    <w:rsid w:val="00FE1F9F"/>
    <w:rsid w:val="00FE250D"/>
    <w:rsid w:val="00FE2792"/>
    <w:rsid w:val="00FE3386"/>
    <w:rsid w:val="00FE3BB7"/>
    <w:rsid w:val="00FE3ECB"/>
    <w:rsid w:val="00FE4B31"/>
    <w:rsid w:val="00FE66E8"/>
    <w:rsid w:val="00FE68FB"/>
    <w:rsid w:val="00FE7068"/>
    <w:rsid w:val="00FE746F"/>
    <w:rsid w:val="00FF2F9A"/>
    <w:rsid w:val="00FF3C8F"/>
    <w:rsid w:val="00FF4E50"/>
    <w:rsid w:val="00FF57B1"/>
    <w:rsid w:val="00FF61C7"/>
    <w:rsid w:val="00FF6553"/>
    <w:rsid w:val="00FF794B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바탕" w:hAnsi="Cambria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64DD"/>
    <w:pPr>
      <w:spacing w:after="200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CE70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0">
    <w:name w:val="s         0"/>
    <w:uiPriority w:val="99"/>
    <w:rsid w:val="00CE7008"/>
    <w:pPr>
      <w:widowControl w:val="0"/>
      <w:autoSpaceDE w:val="0"/>
      <w:autoSpaceDN w:val="0"/>
      <w:adjustRightInd w:val="0"/>
    </w:pPr>
    <w:rPr>
      <w:rFonts w:ascii="í•œì»´ë°”íƒ•" w:hAnsi="í•œì»´ë°”íƒ•"/>
      <w:sz w:val="24"/>
      <w:szCs w:val="24"/>
      <w:lang w:eastAsia="en-US"/>
    </w:rPr>
  </w:style>
  <w:style w:type="paragraph" w:styleId="a4">
    <w:name w:val="header"/>
    <w:basedOn w:val="a"/>
    <w:link w:val="Char"/>
    <w:uiPriority w:val="99"/>
    <w:rsid w:val="0022004F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Char">
    <w:name w:val="머리글 Char"/>
    <w:link w:val="a4"/>
    <w:uiPriority w:val="99"/>
    <w:locked/>
    <w:rsid w:val="0022004F"/>
    <w:rPr>
      <w:rFonts w:cs="Times New Roman"/>
    </w:rPr>
  </w:style>
  <w:style w:type="paragraph" w:styleId="a5">
    <w:name w:val="footer"/>
    <w:basedOn w:val="a"/>
    <w:link w:val="Char0"/>
    <w:uiPriority w:val="99"/>
    <w:rsid w:val="0022004F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Char0">
    <w:name w:val="바닥글 Char"/>
    <w:link w:val="a5"/>
    <w:uiPriority w:val="99"/>
    <w:locked/>
    <w:rsid w:val="0022004F"/>
    <w:rPr>
      <w:rFonts w:cs="Times New Roman"/>
    </w:rPr>
  </w:style>
  <w:style w:type="paragraph" w:styleId="a6">
    <w:name w:val="Balloon Text"/>
    <w:basedOn w:val="a"/>
    <w:link w:val="Char1"/>
    <w:uiPriority w:val="99"/>
    <w:rsid w:val="0022004F"/>
    <w:pPr>
      <w:spacing w:after="0"/>
    </w:pPr>
    <w:rPr>
      <w:rFonts w:ascii="Calibri" w:eastAsia="맑은 고딕" w:hAnsi="Calibri"/>
      <w:sz w:val="18"/>
      <w:szCs w:val="18"/>
    </w:rPr>
  </w:style>
  <w:style w:type="character" w:customStyle="1" w:styleId="Char1">
    <w:name w:val="풍선 도움말 텍스트 Char"/>
    <w:link w:val="a6"/>
    <w:uiPriority w:val="99"/>
    <w:locked/>
    <w:rsid w:val="0022004F"/>
    <w:rPr>
      <w:rFonts w:ascii="Calibri" w:eastAsia="맑은 고딕" w:hAnsi="Calibri" w:cs="Times New Roman"/>
      <w:sz w:val="18"/>
      <w:szCs w:val="18"/>
    </w:rPr>
  </w:style>
  <w:style w:type="character" w:styleId="a7">
    <w:name w:val="Hyperlink"/>
    <w:uiPriority w:val="99"/>
    <w:unhideWhenUsed/>
    <w:rsid w:val="00EE470F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644249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E57BC2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E57BC2"/>
  </w:style>
  <w:style w:type="character" w:customStyle="1" w:styleId="Char2">
    <w:name w:val="메모 텍스트 Char"/>
    <w:basedOn w:val="a0"/>
    <w:link w:val="aa"/>
    <w:uiPriority w:val="99"/>
    <w:semiHidden/>
    <w:rsid w:val="00E57BC2"/>
    <w:rPr>
      <w:sz w:val="24"/>
      <w:szCs w:val="24"/>
      <w:lang w:eastAsia="en-US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E57BC2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E57BC2"/>
    <w:rPr>
      <w:b/>
      <w:bCs/>
      <w:sz w:val="24"/>
      <w:szCs w:val="24"/>
      <w:lang w:eastAsia="en-US"/>
    </w:rPr>
  </w:style>
  <w:style w:type="paragraph" w:styleId="ac">
    <w:name w:val="Revision"/>
    <w:hidden/>
    <w:uiPriority w:val="99"/>
    <w:semiHidden/>
    <w:rsid w:val="00E57BC2"/>
    <w:rPr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바탕" w:hAnsi="Cambria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64DD"/>
    <w:pPr>
      <w:spacing w:after="200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CE70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0">
    <w:name w:val="s         0"/>
    <w:uiPriority w:val="99"/>
    <w:rsid w:val="00CE7008"/>
    <w:pPr>
      <w:widowControl w:val="0"/>
      <w:autoSpaceDE w:val="0"/>
      <w:autoSpaceDN w:val="0"/>
      <w:adjustRightInd w:val="0"/>
    </w:pPr>
    <w:rPr>
      <w:rFonts w:ascii="í•œì»´ë°”íƒ•" w:hAnsi="í•œì»´ë°”íƒ•"/>
      <w:sz w:val="24"/>
      <w:szCs w:val="24"/>
      <w:lang w:eastAsia="en-US"/>
    </w:rPr>
  </w:style>
  <w:style w:type="paragraph" w:styleId="a4">
    <w:name w:val="header"/>
    <w:basedOn w:val="a"/>
    <w:link w:val="Char"/>
    <w:uiPriority w:val="99"/>
    <w:rsid w:val="0022004F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Char">
    <w:name w:val="머리글 Char"/>
    <w:link w:val="a4"/>
    <w:uiPriority w:val="99"/>
    <w:locked/>
    <w:rsid w:val="0022004F"/>
    <w:rPr>
      <w:rFonts w:cs="Times New Roman"/>
    </w:rPr>
  </w:style>
  <w:style w:type="paragraph" w:styleId="a5">
    <w:name w:val="footer"/>
    <w:basedOn w:val="a"/>
    <w:link w:val="Char0"/>
    <w:uiPriority w:val="99"/>
    <w:rsid w:val="0022004F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Char0">
    <w:name w:val="바닥글 Char"/>
    <w:link w:val="a5"/>
    <w:uiPriority w:val="99"/>
    <w:locked/>
    <w:rsid w:val="0022004F"/>
    <w:rPr>
      <w:rFonts w:cs="Times New Roman"/>
    </w:rPr>
  </w:style>
  <w:style w:type="paragraph" w:styleId="a6">
    <w:name w:val="Balloon Text"/>
    <w:basedOn w:val="a"/>
    <w:link w:val="Char1"/>
    <w:uiPriority w:val="99"/>
    <w:rsid w:val="0022004F"/>
    <w:pPr>
      <w:spacing w:after="0"/>
    </w:pPr>
    <w:rPr>
      <w:rFonts w:ascii="Calibri" w:eastAsia="맑은 고딕" w:hAnsi="Calibri"/>
      <w:sz w:val="18"/>
      <w:szCs w:val="18"/>
    </w:rPr>
  </w:style>
  <w:style w:type="character" w:customStyle="1" w:styleId="Char1">
    <w:name w:val="풍선 도움말 텍스트 Char"/>
    <w:link w:val="a6"/>
    <w:uiPriority w:val="99"/>
    <w:locked/>
    <w:rsid w:val="0022004F"/>
    <w:rPr>
      <w:rFonts w:ascii="Calibri" w:eastAsia="맑은 고딕" w:hAnsi="Calibri" w:cs="Times New Roman"/>
      <w:sz w:val="18"/>
      <w:szCs w:val="18"/>
    </w:rPr>
  </w:style>
  <w:style w:type="character" w:styleId="a7">
    <w:name w:val="Hyperlink"/>
    <w:uiPriority w:val="99"/>
    <w:unhideWhenUsed/>
    <w:rsid w:val="00EE470F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644249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E57BC2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E57BC2"/>
  </w:style>
  <w:style w:type="character" w:customStyle="1" w:styleId="Char2">
    <w:name w:val="메모 텍스트 Char"/>
    <w:basedOn w:val="a0"/>
    <w:link w:val="aa"/>
    <w:uiPriority w:val="99"/>
    <w:semiHidden/>
    <w:rsid w:val="00E57BC2"/>
    <w:rPr>
      <w:sz w:val="24"/>
      <w:szCs w:val="24"/>
      <w:lang w:eastAsia="en-US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E57BC2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E57BC2"/>
    <w:rPr>
      <w:b/>
      <w:bCs/>
      <w:sz w:val="24"/>
      <w:szCs w:val="24"/>
      <w:lang w:eastAsia="en-US"/>
    </w:rPr>
  </w:style>
  <w:style w:type="paragraph" w:styleId="ac">
    <w:name w:val="Revision"/>
    <w:hidden/>
    <w:uiPriority w:val="99"/>
    <w:semiHidden/>
    <w:rsid w:val="00E57BC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9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44160;&#49324;&#44208;&#44284;\Progress\&#45348;&#50724;&#46360;\&#44208;&#44284;&#51648;\2010&#45380;\100506%20&#50676;&#47536;%20&#54187;_&#53097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ABA8D3-B372-4FA6-B762-9EB017C4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100506 열린 펫_콩</Template>
  <TotalTime>0</TotalTime>
  <Pages>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질병 진단 결과 통보서</vt:lpstr>
    </vt:vector>
  </TitlesOfParts>
  <Company>Chonbuk National University</Company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질병 진단 결과 통보서</dc:title>
  <dc:creator>default</dc:creator>
  <cp:lastModifiedBy>user</cp:lastModifiedBy>
  <cp:revision>2</cp:revision>
  <dcterms:created xsi:type="dcterms:W3CDTF">2014-12-03T02:25:00Z</dcterms:created>
  <dcterms:modified xsi:type="dcterms:W3CDTF">2014-12-03T02:25:00Z</dcterms:modified>
</cp:coreProperties>
</file>